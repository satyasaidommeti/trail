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E4DB9" w14:textId="59ACC5AA" w:rsidR="00B13F15" w:rsidRPr="00B13F15" w:rsidRDefault="00B13F15" w:rsidP="00B13F15">
      <w:pPr>
        <w:spacing w:after="0"/>
        <w:rPr>
          <w:sz w:val="10"/>
          <w:szCs w:val="12"/>
        </w:rPr>
      </w:pPr>
    </w:p>
    <w:tbl>
      <w:tblPr>
        <w:tblStyle w:val="TableGrid"/>
        <w:tblW w:w="11195" w:type="dxa"/>
        <w:tblInd w:w="-863" w:type="dxa"/>
        <w:tblBorders>
          <w:top w:val="none" w:sz="0" w:space="0" w:color="auto"/>
          <w:left w:val="none" w:sz="0" w:space="0" w:color="auto"/>
          <w:bottom w:val="single" w:sz="24" w:space="0" w:color="ABBAF7" w:themeColor="accent3" w:themeTint="99"/>
          <w:right w:val="none" w:sz="0" w:space="0" w:color="auto"/>
          <w:insideH w:val="single" w:sz="24" w:space="0" w:color="ABBAF7" w:themeColor="accent3" w:themeTint="9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4"/>
        <w:gridCol w:w="9321"/>
      </w:tblGrid>
      <w:tr w:rsidR="001F70D7" w14:paraId="2F2629E2" w14:textId="77777777" w:rsidTr="00A47C64">
        <w:trPr>
          <w:trHeight w:val="867"/>
        </w:trPr>
        <w:tc>
          <w:tcPr>
            <w:tcW w:w="1874" w:type="dxa"/>
            <w:vAlign w:val="center"/>
          </w:tcPr>
          <w:p w14:paraId="0CE89B69" w14:textId="4AC92F51" w:rsidR="001F70D7" w:rsidRDefault="001F70D7" w:rsidP="007A76BA">
            <w:pPr>
              <w:pStyle w:val="NoSpacing"/>
              <w:jc w:val="center"/>
            </w:pPr>
          </w:p>
        </w:tc>
        <w:tc>
          <w:tcPr>
            <w:tcW w:w="9321" w:type="dxa"/>
            <w:vAlign w:val="center"/>
          </w:tcPr>
          <w:p w14:paraId="529EBF85" w14:textId="58784E95" w:rsidR="001F70D7" w:rsidRPr="008840CA" w:rsidRDefault="00000000" w:rsidP="00A47C64">
            <w:pPr>
              <w:pStyle w:val="Header"/>
            </w:pPr>
            <w:sdt>
              <w:sdtPr>
                <w:id w:val="1428383638"/>
                <w:placeholder>
                  <w:docPart w:val="BDBDE0703F3244DBA15F034DFEBEB2FC"/>
                </w:placeholder>
                <w15:appearance w15:val="hidden"/>
              </w:sdtPr>
              <w:sdtContent>
                <w:r w:rsidR="00A47C64">
                  <w:t xml:space="preserve">       </w:t>
                </w:r>
                <w:r w:rsidR="00101E5D">
                  <w:t xml:space="preserve">     git command</w:t>
                </w:r>
              </w:sdtContent>
            </w:sdt>
            <w:r w:rsidR="00101E5D">
              <w:t>s</w:t>
            </w:r>
          </w:p>
        </w:tc>
      </w:tr>
    </w:tbl>
    <w:p w14:paraId="66219166" w14:textId="77777777" w:rsidR="00C4638C" w:rsidRDefault="00C4638C" w:rsidP="00806FF3"/>
    <w:sdt>
      <w:sdtPr>
        <w:id w:val="-2091224697"/>
        <w:placeholder>
          <w:docPart w:val="125AD03C14D94ACA9AE5840D07974260"/>
        </w:placeholder>
        <w15:appearance w15:val="hidden"/>
      </w:sdtPr>
      <w:sdtContent>
        <w:p w14:paraId="7A58711D" w14:textId="3ED54ADD" w:rsidR="00101E5D" w:rsidRDefault="00101E5D" w:rsidP="00B13F15">
          <w:r>
            <w:t>Name: Dommeti R V M S SATYA SAI</w:t>
          </w:r>
        </w:p>
        <w:p w14:paraId="30D3EF24" w14:textId="74F80664" w:rsidR="00806FF3" w:rsidRDefault="00101E5D" w:rsidP="00B13F15">
          <w:r>
            <w:t>ROLL NO: 21B21A4689</w:t>
          </w:r>
        </w:p>
        <w:p w14:paraId="4D89FFEF" w14:textId="5168A391" w:rsidR="00C4638C" w:rsidRDefault="00101E5D" w:rsidP="00806FF3">
          <w:r>
            <w:t xml:space="preserve">Team </w:t>
          </w:r>
          <w:proofErr w:type="gramStart"/>
          <w:r>
            <w:t>no :</w:t>
          </w:r>
          <w:proofErr w:type="gramEnd"/>
          <w:r>
            <w:t xml:space="preserve"> 1</w:t>
          </w:r>
          <w:r w:rsidR="00BA0BE3">
            <w:t>4</w:t>
          </w:r>
        </w:p>
        <w:p w14:paraId="52659B82" w14:textId="34F9D2A2" w:rsidR="00BA0BE3" w:rsidRDefault="00BA0BE3" w:rsidP="00806FF3">
          <w:r>
            <w:t>Date: 16/02/2025</w:t>
          </w:r>
        </w:p>
      </w:sdtContent>
    </w:sdt>
    <w:tbl>
      <w:tblPr>
        <w:tblStyle w:val="TableGrid"/>
        <w:tblW w:w="4796" w:type="pct"/>
        <w:tblInd w:w="-4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6839"/>
        <w:gridCol w:w="344"/>
        <w:gridCol w:w="2059"/>
      </w:tblGrid>
      <w:tr w:rsidR="00101E5D" w:rsidRPr="00670058" w14:paraId="04326605" w14:textId="77777777" w:rsidTr="00101E5D">
        <w:trPr>
          <w:trHeight w:val="522"/>
        </w:trPr>
        <w:tc>
          <w:tcPr>
            <w:tcW w:w="3700" w:type="pct"/>
            <w:tcBorders>
              <w:top w:val="single" w:sz="4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E3E8FC" w:themeFill="accent3" w:themeFillTint="33"/>
            <w:vAlign w:val="center"/>
          </w:tcPr>
          <w:p w14:paraId="39C8D7A1" w14:textId="5871C354" w:rsidR="00101E5D" w:rsidRPr="004077FE" w:rsidRDefault="00101E5D" w:rsidP="00101E5D">
            <w:pPr>
              <w:pStyle w:val="Heading1"/>
            </w:pPr>
            <w:sdt>
              <w:sdtPr>
                <w:id w:val="96376347"/>
                <w:placeholder>
                  <w:docPart w:val="2BD6216286344CA7ADD9B2DA6DF19D4E"/>
                </w:placeholder>
                <w15:appearance w15:val="hidden"/>
              </w:sdtPr>
              <w:sdtContent>
                <w:r>
                  <w:t>description</w:t>
                </w:r>
              </w:sdtContent>
            </w:sdt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6904FC86" w14:textId="77777777" w:rsidR="00101E5D" w:rsidRDefault="00101E5D" w:rsidP="00257184">
            <w:pPr>
              <w:pStyle w:val="Heading1"/>
            </w:pPr>
          </w:p>
        </w:tc>
        <w:tc>
          <w:tcPr>
            <w:tcW w:w="1114" w:type="pct"/>
            <w:tcBorders>
              <w:top w:val="single" w:sz="4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E3E8FC" w:themeFill="accent3" w:themeFillTint="33"/>
            <w:vAlign w:val="center"/>
          </w:tcPr>
          <w:p w14:paraId="7F5893FE" w14:textId="0D462E7A" w:rsidR="00101E5D" w:rsidRPr="00670058" w:rsidRDefault="00101E5D" w:rsidP="00257184">
            <w:pPr>
              <w:pStyle w:val="Heading1"/>
            </w:pPr>
            <w:r>
              <w:t>commands</w:t>
            </w:r>
          </w:p>
        </w:tc>
      </w:tr>
      <w:tr w:rsidR="00101E5D" w:rsidRPr="00846B76" w14:paraId="26ECF27D" w14:textId="77777777" w:rsidTr="00101E5D">
        <w:trPr>
          <w:trHeight w:val="709"/>
        </w:trPr>
        <w:tc>
          <w:tcPr>
            <w:tcW w:w="3700" w:type="pct"/>
            <w:tcBorders>
              <w:top w:val="single" w:sz="4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B9ECCE2" w14:textId="54FFC831" w:rsidR="00101E5D" w:rsidRPr="0085090A" w:rsidRDefault="00101E5D" w:rsidP="001E0E4E">
            <w:pPr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F</w:t>
            </w:r>
            <w:r w:rsidRPr="0085090A">
              <w:rPr>
                <w:sz w:val="20"/>
                <w:szCs w:val="20"/>
              </w:rPr>
              <w:t>irst command you'll use in a new project</w:t>
            </w:r>
            <w:r w:rsidRPr="0085090A">
              <w:rPr>
                <w:sz w:val="20"/>
                <w:szCs w:val="20"/>
              </w:rPr>
              <w:t xml:space="preserve"> (</w:t>
            </w:r>
            <w:r w:rsidRPr="0085090A">
              <w:rPr>
                <w:sz w:val="20"/>
                <w:szCs w:val="20"/>
              </w:rPr>
              <w:t>Initializes a new, empty Git repository</w:t>
            </w:r>
            <w:r w:rsidRPr="0085090A">
              <w:rPr>
                <w:sz w:val="20"/>
                <w:szCs w:val="20"/>
              </w:rPr>
              <w:t>)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6626B585" w14:textId="77777777" w:rsidR="00101E5D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760E8ABA" w14:textId="223F0267" w:rsidR="00101E5D" w:rsidRPr="0085090A" w:rsidRDefault="00101E5D" w:rsidP="00B13F15">
            <w:pPr>
              <w:pStyle w:val="Price"/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 xml:space="preserve">git </w:t>
            </w:r>
            <w:proofErr w:type="spellStart"/>
            <w:r w:rsidRPr="0085090A">
              <w:rPr>
                <w:sz w:val="20"/>
                <w:szCs w:val="20"/>
              </w:rPr>
              <w:t>init</w:t>
            </w:r>
            <w:proofErr w:type="spellEnd"/>
          </w:p>
        </w:tc>
      </w:tr>
      <w:tr w:rsidR="00BB18C9" w:rsidRPr="00846B76" w14:paraId="463C7130" w14:textId="77777777" w:rsidTr="00101E5D">
        <w:trPr>
          <w:trHeight w:val="709"/>
        </w:trPr>
        <w:tc>
          <w:tcPr>
            <w:tcW w:w="3700" w:type="pct"/>
            <w:tcBorders>
              <w:top w:val="single" w:sz="4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7225A89E" w14:textId="25E0B9DA" w:rsidR="00BB18C9" w:rsidRPr="0085090A" w:rsidRDefault="00BB18C9" w:rsidP="001E0E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the folder into the git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29C2AFC2" w14:textId="77777777" w:rsidR="00BB18C9" w:rsidRDefault="00BB18C9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CDD70C8" w14:textId="12C48A1F" w:rsidR="00BB18C9" w:rsidRPr="0085090A" w:rsidRDefault="00BB18C9" w:rsidP="00B13F15">
            <w:pPr>
              <w:pStyle w:val="Pric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git </w:t>
            </w:r>
            <w:proofErr w:type="gramStart"/>
            <w:r>
              <w:rPr>
                <w:sz w:val="20"/>
                <w:szCs w:val="20"/>
              </w:rPr>
              <w:t>add .</w:t>
            </w:r>
            <w:proofErr w:type="gramEnd"/>
          </w:p>
        </w:tc>
      </w:tr>
      <w:tr w:rsidR="00101E5D" w:rsidRPr="00846B76" w14:paraId="383C0AF0" w14:textId="77777777" w:rsidTr="00101E5D">
        <w:trPr>
          <w:trHeight w:val="709"/>
        </w:trPr>
        <w:tc>
          <w:tcPr>
            <w:tcW w:w="3700" w:type="pct"/>
            <w:tcBorders>
              <w:top w:val="single" w:sz="4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1417CD1" w14:textId="5A2865D8" w:rsidR="00101E5D" w:rsidRPr="0085090A" w:rsidRDefault="00101E5D" w:rsidP="001E0E4E">
            <w:pPr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 xml:space="preserve">Set </w:t>
            </w:r>
            <w:proofErr w:type="gramStart"/>
            <w:r w:rsidRPr="0085090A">
              <w:rPr>
                <w:sz w:val="20"/>
                <w:szCs w:val="20"/>
              </w:rPr>
              <w:t>username  for</w:t>
            </w:r>
            <w:proofErr w:type="gramEnd"/>
            <w:r w:rsidRPr="0085090A">
              <w:rPr>
                <w:sz w:val="20"/>
                <w:szCs w:val="20"/>
              </w:rPr>
              <w:t xml:space="preserve"> git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585E3597" w14:textId="77777777" w:rsidR="00101E5D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13ACFA0" w14:textId="7A792727" w:rsidR="00101E5D" w:rsidRPr="0085090A" w:rsidRDefault="00101E5D" w:rsidP="00B13F15">
            <w:pPr>
              <w:pStyle w:val="Price"/>
              <w:rPr>
                <w:sz w:val="18"/>
                <w:szCs w:val="18"/>
              </w:rPr>
            </w:pPr>
            <w:r w:rsidRPr="0085090A">
              <w:rPr>
                <w:sz w:val="18"/>
                <w:szCs w:val="18"/>
              </w:rPr>
              <w:t>git config --global user.name "Your Name"</w:t>
            </w:r>
          </w:p>
        </w:tc>
      </w:tr>
      <w:tr w:rsidR="00101E5D" w:rsidRPr="00846B76" w14:paraId="20585B8C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0DA9D83" w14:textId="4F9E5F02" w:rsidR="00101E5D" w:rsidRPr="0085090A" w:rsidRDefault="00101E5D" w:rsidP="001E0E4E">
            <w:pPr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Set user mail id for git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DD97525" w14:textId="77777777" w:rsidR="00101E5D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A6FDC04" w14:textId="35EA8757" w:rsidR="00101E5D" w:rsidRPr="0085090A" w:rsidRDefault="00101E5D" w:rsidP="00B13F15">
            <w:pPr>
              <w:pStyle w:val="Price"/>
              <w:rPr>
                <w:sz w:val="18"/>
                <w:szCs w:val="18"/>
              </w:rPr>
            </w:pPr>
            <w:sdt>
              <w:sdtPr>
                <w:rPr>
                  <w:sz w:val="18"/>
                  <w:szCs w:val="18"/>
                </w:rPr>
                <w:id w:val="1516342289"/>
                <w:placeholder>
                  <w:docPart w:val="4F6B171CE8AD43CC8176F9032C412FD1"/>
                </w:placeholder>
                <w15:appearance w15:val="hidden"/>
              </w:sdtPr>
              <w:sdtContent>
                <w:r w:rsidRPr="0085090A">
                  <w:rPr>
                    <w:sz w:val="18"/>
                    <w:szCs w:val="18"/>
                  </w:rPr>
                  <w:t xml:space="preserve">git config --global </w:t>
                </w:r>
                <w:proofErr w:type="spellStart"/>
                <w:proofErr w:type="gramStart"/>
                <w:r w:rsidRPr="0085090A">
                  <w:rPr>
                    <w:sz w:val="18"/>
                    <w:szCs w:val="18"/>
                  </w:rPr>
                  <w:t>user.email</w:t>
                </w:r>
                <w:proofErr w:type="spellEnd"/>
                <w:proofErr w:type="gramEnd"/>
                <w:r w:rsidRPr="0085090A">
                  <w:rPr>
                    <w:sz w:val="18"/>
                    <w:szCs w:val="18"/>
                  </w:rPr>
                  <w:t xml:space="preserve"> "your.email@example.com"</w:t>
                </w:r>
              </w:sdtContent>
            </w:sdt>
            <w:r w:rsidRPr="0085090A">
              <w:rPr>
                <w:sz w:val="18"/>
                <w:szCs w:val="18"/>
              </w:rPr>
              <w:t xml:space="preserve"> </w:t>
            </w:r>
          </w:p>
        </w:tc>
      </w:tr>
      <w:tr w:rsidR="00101E5D" w:rsidRPr="00846B76" w14:paraId="4F7179F4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7FC60F39" w14:textId="26E1B7B7" w:rsidR="00101E5D" w:rsidRPr="0085090A" w:rsidRDefault="0085090A" w:rsidP="001E0E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commit the change made (-m allows to message the command directly)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6C430600" w14:textId="77777777" w:rsidR="00101E5D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624A176C" w14:textId="7CE2DCA2" w:rsidR="00101E5D" w:rsidRPr="0085090A" w:rsidRDefault="00101E5D" w:rsidP="00B13F15">
            <w:pPr>
              <w:pStyle w:val="Price"/>
              <w:rPr>
                <w:sz w:val="18"/>
                <w:szCs w:val="18"/>
              </w:rPr>
            </w:pPr>
            <w:sdt>
              <w:sdtPr>
                <w:rPr>
                  <w:sz w:val="18"/>
                  <w:szCs w:val="18"/>
                </w:rPr>
                <w:id w:val="1785770450"/>
                <w:placeholder>
                  <w:docPart w:val="F9B794284F154FAD8B2A95D224BDEEC8"/>
                </w:placeholder>
                <w15:appearance w15:val="hidden"/>
              </w:sdtPr>
              <w:sdtContent>
                <w:r w:rsidRPr="0085090A">
                  <w:rPr>
                    <w:sz w:val="18"/>
                    <w:szCs w:val="18"/>
                  </w:rPr>
                  <w:t>git commit</w:t>
                </w:r>
                <w:r w:rsidR="0085090A" w:rsidRPr="0085090A">
                  <w:rPr>
                    <w:sz w:val="18"/>
                    <w:szCs w:val="18"/>
                  </w:rPr>
                  <w:t xml:space="preserve"> </w:t>
                </w:r>
                <w:r w:rsidRPr="0085090A">
                  <w:rPr>
                    <w:sz w:val="18"/>
                    <w:szCs w:val="18"/>
                  </w:rPr>
                  <w:t>-m "Your commit message":</w:t>
                </w:r>
              </w:sdtContent>
            </w:sdt>
          </w:p>
        </w:tc>
      </w:tr>
      <w:tr w:rsidR="00101E5D" w:rsidRPr="00846B76" w14:paraId="1B61DF47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E3BEEDE" w14:textId="33236DA4" w:rsidR="00101E5D" w:rsidRPr="0085090A" w:rsidRDefault="0085090A" w:rsidP="00295D03">
            <w:pPr>
              <w:ind w:right="-2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Copy or clone the source code from the git hub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1C47832E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7E804EF4" w14:textId="5C2E3A37" w:rsidR="00101E5D" w:rsidRPr="0085090A" w:rsidRDefault="0085090A" w:rsidP="0085090A">
            <w:pPr>
              <w:spacing w:before="120"/>
              <w:jc w:val="center"/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git clone &lt;repository_url&gt;</w:t>
            </w:r>
          </w:p>
        </w:tc>
      </w:tr>
      <w:tr w:rsidR="00101E5D" w:rsidRPr="00846B76" w14:paraId="583E9429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E863D41" w14:textId="2C2BE459" w:rsidR="00101E5D" w:rsidRPr="0085090A" w:rsidRDefault="0085090A" w:rsidP="001E0E4E">
            <w:pPr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 xml:space="preserve">To fetch the details from the </w:t>
            </w:r>
            <w:proofErr w:type="spellStart"/>
            <w:r w:rsidRPr="0085090A">
              <w:rPr>
                <w:sz w:val="20"/>
                <w:szCs w:val="20"/>
              </w:rPr>
              <w:t>github</w:t>
            </w:r>
            <w:proofErr w:type="spellEnd"/>
            <w:r w:rsidRPr="0085090A">
              <w:rPr>
                <w:sz w:val="20"/>
                <w:szCs w:val="20"/>
              </w:rPr>
              <w:t xml:space="preserve"> to the environment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EE8AD1F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4F46552E" w14:textId="5C643E3F" w:rsidR="00101E5D" w:rsidRPr="0085090A" w:rsidRDefault="0085090A" w:rsidP="00F4570E">
            <w:pPr>
              <w:spacing w:before="120"/>
              <w:jc w:val="center"/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git fetch</w:t>
            </w:r>
          </w:p>
        </w:tc>
      </w:tr>
      <w:tr w:rsidR="00101E5D" w:rsidRPr="00846B76" w14:paraId="3CE5E6A7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C2F0C34" w14:textId="680D72E6" w:rsidR="00101E5D" w:rsidRPr="0085090A" w:rsidRDefault="0085090A" w:rsidP="001E0E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Gives the information about the working directory (changes made, stage &amp; </w:t>
            </w:r>
            <w:proofErr w:type="spellStart"/>
            <w:r>
              <w:rPr>
                <w:sz w:val="20"/>
                <w:szCs w:val="20"/>
              </w:rPr>
              <w:t>traking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23F3E29C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E494B98" w14:textId="18D7424E" w:rsidR="00101E5D" w:rsidRPr="0085090A" w:rsidRDefault="0085090A" w:rsidP="00F4570E">
            <w:pPr>
              <w:spacing w:before="120"/>
              <w:jc w:val="center"/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git status</w:t>
            </w:r>
          </w:p>
        </w:tc>
      </w:tr>
      <w:tr w:rsidR="00101E5D" w:rsidRPr="00846B76" w14:paraId="0B1066A9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B21F208" w14:textId="6BF79F06" w:rsidR="00101E5D" w:rsidRPr="0085090A" w:rsidRDefault="0085090A" w:rsidP="001E0E4E">
            <w:pPr>
              <w:rPr>
                <w:sz w:val="20"/>
                <w:szCs w:val="20"/>
              </w:rPr>
            </w:pPr>
            <w:r w:rsidRPr="0085090A">
              <w:rPr>
                <w:sz w:val="20"/>
                <w:szCs w:val="20"/>
              </w:rPr>
              <w:t>Removes a file from Git's tracking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204EE5BD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DD04C6B" w14:textId="0FC1CC7B" w:rsidR="00101E5D" w:rsidRPr="0085090A" w:rsidRDefault="0085090A" w:rsidP="00F4570E">
            <w:pPr>
              <w:spacing w:before="120"/>
              <w:jc w:val="center"/>
              <w:rPr>
                <w:sz w:val="18"/>
                <w:szCs w:val="18"/>
              </w:rPr>
            </w:pPr>
            <w:r w:rsidRPr="0085090A">
              <w:rPr>
                <w:sz w:val="18"/>
                <w:szCs w:val="18"/>
              </w:rPr>
              <w:t>git rm &lt;file&gt;</w:t>
            </w:r>
          </w:p>
        </w:tc>
      </w:tr>
      <w:tr w:rsidR="00101E5D" w:rsidRPr="00846B76" w14:paraId="46290687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4D3A0E0" w14:textId="3EE02F37" w:rsidR="00101E5D" w:rsidRPr="0085090A" w:rsidRDefault="0085090A" w:rsidP="001E0E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Rename</w:t>
            </w:r>
            <w:r w:rsidR="00BA0BE3">
              <w:rPr>
                <w:sz w:val="20"/>
                <w:szCs w:val="20"/>
              </w:rPr>
              <w:t xml:space="preserve">s the file from </w:t>
            </w:r>
            <w:proofErr w:type="spellStart"/>
            <w:r w:rsidR="00BA0BE3">
              <w:rPr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5CF5411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DD8EDD6" w14:textId="1FC9EB87" w:rsidR="00101E5D" w:rsidRPr="0085090A" w:rsidRDefault="00BA0BE3" w:rsidP="00F4570E">
            <w:pPr>
              <w:spacing w:before="120"/>
              <w:jc w:val="center"/>
              <w:rPr>
                <w:sz w:val="18"/>
                <w:szCs w:val="18"/>
              </w:rPr>
            </w:pPr>
            <w:r w:rsidRPr="00BA0BE3">
              <w:rPr>
                <w:sz w:val="18"/>
                <w:szCs w:val="18"/>
              </w:rPr>
              <w:t>git mv &lt;</w:t>
            </w:r>
            <w:proofErr w:type="spellStart"/>
            <w:r w:rsidRPr="00BA0BE3">
              <w:rPr>
                <w:sz w:val="18"/>
                <w:szCs w:val="18"/>
              </w:rPr>
              <w:t>old_file</w:t>
            </w:r>
            <w:proofErr w:type="spellEnd"/>
            <w:r w:rsidRPr="00BA0BE3">
              <w:rPr>
                <w:sz w:val="18"/>
                <w:szCs w:val="18"/>
              </w:rPr>
              <w:t>&gt; &lt;</w:t>
            </w:r>
            <w:proofErr w:type="spellStart"/>
            <w:r w:rsidRPr="00BA0BE3">
              <w:rPr>
                <w:sz w:val="18"/>
                <w:szCs w:val="18"/>
              </w:rPr>
              <w:t>new_file</w:t>
            </w:r>
            <w:proofErr w:type="spellEnd"/>
            <w:r w:rsidRPr="00BA0BE3">
              <w:rPr>
                <w:sz w:val="18"/>
                <w:szCs w:val="18"/>
              </w:rPr>
              <w:t>&gt;</w:t>
            </w:r>
          </w:p>
        </w:tc>
      </w:tr>
      <w:tr w:rsidR="00101E5D" w:rsidRPr="00846B76" w14:paraId="3D5B6A84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BBCE805" w14:textId="1E71CC69" w:rsidR="00101E5D" w:rsidRPr="0085090A" w:rsidRDefault="00BA0BE3" w:rsidP="001E0E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Resets the file from the </w:t>
            </w:r>
            <w:proofErr w:type="spellStart"/>
            <w:r>
              <w:rPr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591DDFC8" w14:textId="77777777" w:rsidR="00101E5D" w:rsidRPr="00846B76" w:rsidRDefault="00101E5D" w:rsidP="00257184">
            <w:pPr>
              <w:spacing w:before="120"/>
            </w:pPr>
          </w:p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6A1EDEEF" w14:textId="129159A2" w:rsidR="00101E5D" w:rsidRPr="0085090A" w:rsidRDefault="00BA0BE3" w:rsidP="00F4570E">
            <w:pPr>
              <w:spacing w:before="120"/>
              <w:jc w:val="center"/>
              <w:rPr>
                <w:sz w:val="18"/>
                <w:szCs w:val="18"/>
              </w:rPr>
            </w:pPr>
            <w:r w:rsidRPr="00BA0BE3">
              <w:rPr>
                <w:sz w:val="18"/>
                <w:szCs w:val="18"/>
              </w:rPr>
              <w:t>git reset &lt;file&gt;</w:t>
            </w:r>
          </w:p>
        </w:tc>
      </w:tr>
      <w:tr w:rsidR="00101E5D" w:rsidRPr="00846B76" w14:paraId="260B78E5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ACF18A2" w14:textId="20F04FAF" w:rsidR="00101E5D" w:rsidRPr="0085090A" w:rsidRDefault="00BA0BE3" w:rsidP="001E0E4E">
            <w:pPr>
              <w:rPr>
                <w:sz w:val="20"/>
                <w:szCs w:val="20"/>
              </w:rPr>
            </w:pPr>
            <w:r w:rsidRPr="00BA0BE3">
              <w:rPr>
                <w:sz w:val="20"/>
                <w:szCs w:val="20"/>
              </w:rPr>
              <w:t xml:space="preserve">Lists all branches in your repository. 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5F0B506" w14:textId="77777777" w:rsidR="00101E5D" w:rsidRPr="00846B76" w:rsidRDefault="00101E5D" w:rsidP="00257184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E5D8D88" w14:textId="506EFDA5" w:rsidR="00101E5D" w:rsidRPr="0085090A" w:rsidRDefault="00BA0BE3" w:rsidP="00F4570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git  branch</w:t>
            </w:r>
            <w:proofErr w:type="gramEnd"/>
          </w:p>
        </w:tc>
      </w:tr>
      <w:tr w:rsidR="00BA0BE3" w:rsidRPr="00846B76" w14:paraId="106FEA09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4150976" w14:textId="32BC028E" w:rsidR="00BA0BE3" w:rsidRPr="00BA0BE3" w:rsidRDefault="00BA0BE3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new branch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2618C624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1F76177D" w14:textId="31614DD1" w:rsidR="00BA0BE3" w:rsidRDefault="00BA0BE3" w:rsidP="00BA0BE3">
            <w:pPr>
              <w:jc w:val="center"/>
              <w:rPr>
                <w:sz w:val="18"/>
                <w:szCs w:val="18"/>
              </w:rPr>
            </w:pPr>
            <w:r w:rsidRPr="00BA0BE3">
              <w:rPr>
                <w:sz w:val="18"/>
                <w:szCs w:val="18"/>
              </w:rPr>
              <w:t>git branch &lt;branch_name&gt;</w:t>
            </w:r>
          </w:p>
        </w:tc>
      </w:tr>
      <w:tr w:rsidR="00BA0BE3" w:rsidRPr="00846B76" w14:paraId="2CC36A47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BCD74C5" w14:textId="2555234C" w:rsidR="00BA0BE3" w:rsidRPr="00BA0BE3" w:rsidRDefault="00BA0BE3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Change</w:t>
            </w:r>
            <w:r w:rsidR="008432E1">
              <w:rPr>
                <w:sz w:val="20"/>
                <w:szCs w:val="20"/>
              </w:rPr>
              <w:t>s the b</w:t>
            </w:r>
            <w:r w:rsidR="00496242">
              <w:rPr>
                <w:sz w:val="20"/>
                <w:szCs w:val="20"/>
              </w:rPr>
              <w:t>ra</w:t>
            </w:r>
            <w:r w:rsidR="008432E1">
              <w:rPr>
                <w:sz w:val="20"/>
                <w:szCs w:val="20"/>
              </w:rPr>
              <w:t>nch to commit changes in the repository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04057D6A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61A908CC" w14:textId="7E2F02F0" w:rsidR="00BA0BE3" w:rsidRDefault="008432E1" w:rsidP="008432E1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checkout &lt;</w:t>
            </w:r>
            <w:proofErr w:type="spellStart"/>
            <w:r w:rsidRPr="008432E1">
              <w:rPr>
                <w:sz w:val="18"/>
                <w:szCs w:val="18"/>
              </w:rPr>
              <w:t>branch_name</w:t>
            </w:r>
            <w:proofErr w:type="spellEnd"/>
            <w:r w:rsidRPr="008432E1">
              <w:rPr>
                <w:sz w:val="18"/>
                <w:szCs w:val="18"/>
              </w:rPr>
              <w:t>&gt;</w:t>
            </w:r>
          </w:p>
        </w:tc>
      </w:tr>
      <w:tr w:rsidR="00496242" w:rsidRPr="00846B76" w14:paraId="22CCE410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558437A" w14:textId="495ABDE4" w:rsidR="00496242" w:rsidRDefault="00496242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Discard </w:t>
            </w:r>
            <w:r>
              <w:rPr>
                <w:sz w:val="20"/>
                <w:szCs w:val="20"/>
              </w:rPr>
              <w:t xml:space="preserve">the branch </w:t>
            </w:r>
            <w:r>
              <w:rPr>
                <w:sz w:val="20"/>
                <w:szCs w:val="20"/>
              </w:rPr>
              <w:t xml:space="preserve">in the working </w:t>
            </w:r>
            <w:r>
              <w:rPr>
                <w:sz w:val="20"/>
                <w:szCs w:val="20"/>
              </w:rPr>
              <w:t>repository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6215378" w14:textId="77777777" w:rsidR="00496242" w:rsidRPr="00846B76" w:rsidRDefault="00496242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78C0C9F" w14:textId="21B1E82B" w:rsidR="00496242" w:rsidRPr="008432E1" w:rsidRDefault="00496242" w:rsidP="008432E1">
            <w:pPr>
              <w:jc w:val="center"/>
              <w:rPr>
                <w:sz w:val="18"/>
                <w:szCs w:val="18"/>
              </w:rPr>
            </w:pPr>
            <w:r w:rsidRPr="00496242">
              <w:rPr>
                <w:sz w:val="18"/>
                <w:szCs w:val="18"/>
              </w:rPr>
              <w:t>git checkout -- &lt;file&gt;</w:t>
            </w:r>
          </w:p>
        </w:tc>
      </w:tr>
      <w:tr w:rsidR="00BA0BE3" w:rsidRPr="00846B76" w14:paraId="6AE7BE89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0232F45" w14:textId="40D4F44C" w:rsidR="00BA0BE3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Merge the two branches 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00D92F01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6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6ECF109" w14:textId="566B688E" w:rsidR="00BA0BE3" w:rsidRDefault="008432E1" w:rsidP="00BA0BE3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merge &lt;branch_name&gt;</w:t>
            </w:r>
          </w:p>
        </w:tc>
      </w:tr>
      <w:tr w:rsidR="00BA0BE3" w:rsidRPr="00846B76" w14:paraId="482D920A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173B5F53" w14:textId="6BDF21BD" w:rsidR="00BA0BE3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the branches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5BC4AF05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37B31AD" w14:textId="56F7C2A7" w:rsidR="00BA0BE3" w:rsidRDefault="008432E1" w:rsidP="00BA0B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  <w:r w:rsidRPr="008432E1">
              <w:rPr>
                <w:sz w:val="18"/>
                <w:szCs w:val="18"/>
              </w:rPr>
              <w:t>it branch -D &lt;branch_name&gt;</w:t>
            </w:r>
          </w:p>
        </w:tc>
      </w:tr>
      <w:tr w:rsidR="00BA0BE3" w:rsidRPr="00846B76" w14:paraId="1106F33B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868E502" w14:textId="05F01C64" w:rsidR="008432E1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Creates a new branches and switches to it.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3B2642A9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45D82B6E" w14:textId="2FCC5DBD" w:rsidR="00BA0BE3" w:rsidRDefault="008432E1" w:rsidP="00BA0BE3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checkout -b &lt;branch_name&gt;</w:t>
            </w:r>
          </w:p>
        </w:tc>
      </w:tr>
      <w:tr w:rsidR="00BA0BE3" w:rsidRPr="00846B76" w14:paraId="7B90B180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06EFA64" w14:textId="49A860E6" w:rsidR="00BA0BE3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the </w:t>
            </w:r>
            <w:proofErr w:type="spellStart"/>
            <w:r>
              <w:rPr>
                <w:sz w:val="20"/>
                <w:szCs w:val="20"/>
              </w:rPr>
              <w:t>repoisitory</w:t>
            </w:r>
            <w:proofErr w:type="spellEnd"/>
            <w:r>
              <w:rPr>
                <w:sz w:val="20"/>
                <w:szCs w:val="20"/>
              </w:rPr>
              <w:t xml:space="preserve"> link to the git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3C8885A0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C7B26E9" w14:textId="6FDD12AB" w:rsidR="00BA0BE3" w:rsidRDefault="008432E1" w:rsidP="00BA0BE3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remote add origin &lt;repository_url&gt;</w:t>
            </w:r>
          </w:p>
        </w:tc>
      </w:tr>
      <w:tr w:rsidR="00BA0BE3" w:rsidRPr="00846B76" w14:paraId="752C199F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59FB538" w14:textId="375233D1" w:rsidR="00BA0BE3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Pushes the commits to the directed branch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5AF7C9D5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6F06DBD3" w14:textId="2463249D" w:rsidR="00BA0BE3" w:rsidRDefault="008432E1" w:rsidP="00BA0BE3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push origin &lt;branch_name&gt;</w:t>
            </w:r>
          </w:p>
        </w:tc>
      </w:tr>
      <w:tr w:rsidR="00BA0BE3" w:rsidRPr="00846B76" w14:paraId="32292732" w14:textId="77777777" w:rsidTr="00BA0BE3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4A86FF5" w14:textId="4BB465AD" w:rsidR="00BA0BE3" w:rsidRPr="00BA0BE3" w:rsidRDefault="008432E1" w:rsidP="00BA0B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Fetch or pull t</w:t>
            </w:r>
            <w:r>
              <w:rPr>
                <w:sz w:val="20"/>
                <w:szCs w:val="20"/>
              </w:rPr>
              <w:t>he commits to the directed branch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3CDBD396" w14:textId="77777777" w:rsidR="00BA0BE3" w:rsidRPr="00846B76" w:rsidRDefault="00BA0BE3" w:rsidP="00BA0BE3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850E334" w14:textId="5086FF24" w:rsidR="00BA0BE3" w:rsidRDefault="008432E1" w:rsidP="00BA0BE3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p</w:t>
            </w:r>
            <w:r>
              <w:rPr>
                <w:sz w:val="18"/>
                <w:szCs w:val="18"/>
              </w:rPr>
              <w:t>ull</w:t>
            </w:r>
            <w:r w:rsidRPr="008432E1">
              <w:rPr>
                <w:sz w:val="18"/>
                <w:szCs w:val="18"/>
              </w:rPr>
              <w:t xml:space="preserve"> origin &lt;branch_name&gt;</w:t>
            </w:r>
          </w:p>
        </w:tc>
      </w:tr>
      <w:tr w:rsidR="00BA0BE3" w:rsidRPr="00846B76" w14:paraId="225EF4FC" w14:textId="77777777" w:rsidTr="007B27F6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49DA00B6" w14:textId="3BE28C08" w:rsidR="00BA0BE3" w:rsidRPr="00BA0BE3" w:rsidRDefault="008432E1" w:rsidP="007B27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Shows the c</w:t>
            </w:r>
            <w:r w:rsidRPr="008432E1">
              <w:rPr>
                <w:sz w:val="20"/>
                <w:szCs w:val="20"/>
              </w:rPr>
              <w:t>onfigured Git settings.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B5A152B" w14:textId="77777777" w:rsidR="00BA0BE3" w:rsidRPr="00846B76" w:rsidRDefault="00BA0BE3" w:rsidP="007B27F6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9EADE4C" w14:textId="12911C4A" w:rsidR="00BA0BE3" w:rsidRDefault="008432E1" w:rsidP="007B27F6">
            <w:pPr>
              <w:jc w:val="center"/>
              <w:rPr>
                <w:sz w:val="18"/>
                <w:szCs w:val="18"/>
              </w:rPr>
            </w:pPr>
            <w:r w:rsidRPr="008432E1">
              <w:rPr>
                <w:sz w:val="18"/>
                <w:szCs w:val="18"/>
              </w:rPr>
              <w:t>git config --list</w:t>
            </w:r>
          </w:p>
        </w:tc>
      </w:tr>
      <w:tr w:rsidR="00BA0BE3" w:rsidRPr="00846B76" w14:paraId="5C3420EE" w14:textId="77777777" w:rsidTr="007B27F6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2FE92630" w14:textId="6B5D57A7" w:rsidR="00BA0BE3" w:rsidRPr="00BA0BE3" w:rsidRDefault="00496242" w:rsidP="007B27F6">
            <w:pPr>
              <w:rPr>
                <w:sz w:val="20"/>
                <w:szCs w:val="20"/>
              </w:rPr>
            </w:pPr>
            <w:r w:rsidRPr="00496242">
              <w:rPr>
                <w:sz w:val="20"/>
                <w:szCs w:val="20"/>
              </w:rPr>
              <w:t>Shows who made changes to each line of a file.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1E6AD396" w14:textId="77777777" w:rsidR="00BA0BE3" w:rsidRPr="00846B76" w:rsidRDefault="00BA0BE3" w:rsidP="007B27F6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343D44C" w14:textId="59FCDA22" w:rsidR="00BA0BE3" w:rsidRDefault="00496242" w:rsidP="007B27F6">
            <w:pPr>
              <w:jc w:val="center"/>
              <w:rPr>
                <w:sz w:val="18"/>
                <w:szCs w:val="18"/>
              </w:rPr>
            </w:pPr>
            <w:r w:rsidRPr="00496242">
              <w:rPr>
                <w:sz w:val="18"/>
                <w:szCs w:val="18"/>
              </w:rPr>
              <w:t>git blame &lt;file&gt;</w:t>
            </w:r>
          </w:p>
        </w:tc>
      </w:tr>
      <w:tr w:rsidR="00BA0BE3" w:rsidRPr="00846B76" w14:paraId="1EF6E0F4" w14:textId="77777777" w:rsidTr="007B27F6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56E02294" w14:textId="4E1AB417" w:rsidR="00BA0BE3" w:rsidRPr="00496242" w:rsidRDefault="00496242" w:rsidP="004962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Shows difference between the</w:t>
            </w:r>
            <w:r w:rsidRPr="00496242">
              <w:rPr>
                <w:sz w:val="20"/>
                <w:szCs w:val="20"/>
              </w:rPr>
              <w:t xml:space="preserve"> working directory and the last commit.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6F9B699F" w14:textId="77777777" w:rsidR="00BA0BE3" w:rsidRPr="00846B76" w:rsidRDefault="00BA0BE3" w:rsidP="007B27F6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82FDB25" w14:textId="154C30B1" w:rsidR="00BA0BE3" w:rsidRDefault="00496242" w:rsidP="007B27F6">
            <w:pPr>
              <w:jc w:val="center"/>
              <w:rPr>
                <w:sz w:val="18"/>
                <w:szCs w:val="18"/>
              </w:rPr>
            </w:pPr>
            <w:r w:rsidRPr="00496242">
              <w:rPr>
                <w:sz w:val="18"/>
                <w:szCs w:val="18"/>
              </w:rPr>
              <w:t>git diff</w:t>
            </w:r>
          </w:p>
        </w:tc>
      </w:tr>
      <w:tr w:rsidR="00BA0BE3" w:rsidRPr="00846B76" w14:paraId="0321B6AB" w14:textId="77777777" w:rsidTr="007B27F6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0020A133" w14:textId="13E8C1AA" w:rsidR="00BA0BE3" w:rsidRPr="00BA0BE3" w:rsidRDefault="00496242" w:rsidP="007B27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Displays the history of commits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7ED4C99C" w14:textId="77777777" w:rsidR="00BA0BE3" w:rsidRPr="00846B76" w:rsidRDefault="00BA0BE3" w:rsidP="007B27F6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44476CB2" w14:textId="4B6752F9" w:rsidR="00BA0BE3" w:rsidRDefault="00496242" w:rsidP="007B27F6">
            <w:pPr>
              <w:jc w:val="center"/>
              <w:rPr>
                <w:sz w:val="18"/>
                <w:szCs w:val="18"/>
              </w:rPr>
            </w:pPr>
            <w:r w:rsidRPr="00496242">
              <w:rPr>
                <w:sz w:val="18"/>
                <w:szCs w:val="18"/>
              </w:rPr>
              <w:t>git log</w:t>
            </w:r>
          </w:p>
        </w:tc>
      </w:tr>
      <w:tr w:rsidR="00BA0BE3" w:rsidRPr="00846B76" w14:paraId="58F38D02" w14:textId="77777777" w:rsidTr="007B27F6">
        <w:trPr>
          <w:trHeight w:val="709"/>
        </w:trPr>
        <w:tc>
          <w:tcPr>
            <w:tcW w:w="3700" w:type="pct"/>
            <w:tcBorders>
              <w:top w:val="single" w:sz="6" w:space="0" w:color="748DF3" w:themeColor="accent3"/>
              <w:left w:val="single" w:sz="6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3F6974F8" w14:textId="51063532" w:rsidR="00BA0BE3" w:rsidRPr="00BA0BE3" w:rsidRDefault="00496242" w:rsidP="007B27F6">
            <w:pPr>
              <w:rPr>
                <w:sz w:val="20"/>
                <w:szCs w:val="20"/>
              </w:rPr>
            </w:pPr>
            <w:r w:rsidRPr="00496242">
              <w:rPr>
                <w:sz w:val="20"/>
                <w:szCs w:val="20"/>
              </w:rPr>
              <w:t>Removes untracked files from the working directory.</w:t>
            </w:r>
          </w:p>
        </w:tc>
        <w:tc>
          <w:tcPr>
            <w:tcW w:w="186" w:type="pct"/>
            <w:tcBorders>
              <w:left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</w:tcPr>
          <w:p w14:paraId="4BB92670" w14:textId="77777777" w:rsidR="00BA0BE3" w:rsidRPr="00846B76" w:rsidRDefault="00BA0BE3" w:rsidP="007B27F6"/>
        </w:tc>
        <w:tc>
          <w:tcPr>
            <w:tcW w:w="1114" w:type="pct"/>
            <w:tcBorders>
              <w:top w:val="single" w:sz="6" w:space="0" w:color="748DF3" w:themeColor="accent3"/>
              <w:left w:val="single" w:sz="4" w:space="0" w:color="748DF3" w:themeColor="accent3"/>
              <w:bottom w:val="single" w:sz="4" w:space="0" w:color="748DF3" w:themeColor="accent3"/>
              <w:right w:val="single" w:sz="4" w:space="0" w:color="748DF3" w:themeColor="accent3"/>
            </w:tcBorders>
            <w:shd w:val="clear" w:color="auto" w:fill="auto"/>
            <w:vAlign w:val="center"/>
          </w:tcPr>
          <w:p w14:paraId="19046717" w14:textId="4EFCC67A" w:rsidR="00BA0BE3" w:rsidRDefault="00496242" w:rsidP="007B27F6">
            <w:pPr>
              <w:jc w:val="center"/>
              <w:rPr>
                <w:sz w:val="18"/>
                <w:szCs w:val="18"/>
              </w:rPr>
            </w:pPr>
            <w:r w:rsidRPr="00496242">
              <w:rPr>
                <w:sz w:val="18"/>
                <w:szCs w:val="18"/>
              </w:rPr>
              <w:t>git clean -f</w:t>
            </w:r>
          </w:p>
        </w:tc>
      </w:tr>
    </w:tbl>
    <w:p w14:paraId="127573A6" w14:textId="77777777" w:rsidR="00BA0BE3" w:rsidRDefault="00BA0BE3" w:rsidP="00BA0BE3">
      <w:pPr>
        <w:spacing w:after="0"/>
        <w:rPr>
          <w:sz w:val="12"/>
          <w:szCs w:val="16"/>
        </w:rPr>
      </w:pPr>
    </w:p>
    <w:p w14:paraId="21299E8B" w14:textId="77777777" w:rsidR="00CE6104" w:rsidRDefault="00CE6104" w:rsidP="00E677FE">
      <w:pPr>
        <w:spacing w:after="0"/>
        <w:rPr>
          <w:sz w:val="12"/>
          <w:szCs w:val="16"/>
        </w:rPr>
      </w:pPr>
    </w:p>
    <w:p w14:paraId="7C55D53C" w14:textId="77777777" w:rsidR="00496242" w:rsidRDefault="00496242" w:rsidP="00E677FE">
      <w:pPr>
        <w:spacing w:after="0"/>
        <w:rPr>
          <w:sz w:val="12"/>
          <w:szCs w:val="16"/>
        </w:rPr>
      </w:pPr>
    </w:p>
    <w:p w14:paraId="1EE4AEDB" w14:textId="0B4F5E02" w:rsidR="00496242" w:rsidRPr="003B6BC0" w:rsidRDefault="00496242" w:rsidP="00E677FE">
      <w:pPr>
        <w:spacing w:after="0"/>
        <w:rPr>
          <w:sz w:val="28"/>
        </w:rPr>
      </w:pPr>
      <w:r w:rsidRPr="003B6BC0">
        <w:rPr>
          <w:sz w:val="28"/>
        </w:rPr>
        <w:t xml:space="preserve">Now </w:t>
      </w:r>
      <w:proofErr w:type="gramStart"/>
      <w:r w:rsidRPr="003B6BC0">
        <w:rPr>
          <w:sz w:val="28"/>
        </w:rPr>
        <w:t>lets</w:t>
      </w:r>
      <w:proofErr w:type="gramEnd"/>
      <w:r w:rsidRPr="003B6BC0">
        <w:rPr>
          <w:sz w:val="28"/>
        </w:rPr>
        <w:t xml:space="preserve"> use the step by step process to use these commands</w:t>
      </w:r>
    </w:p>
    <w:p w14:paraId="7B8C87A4" w14:textId="77777777" w:rsidR="00496242" w:rsidRDefault="00496242" w:rsidP="00E677FE">
      <w:pPr>
        <w:spacing w:after="0"/>
        <w:rPr>
          <w:szCs w:val="24"/>
        </w:rPr>
      </w:pPr>
    </w:p>
    <w:p w14:paraId="058D3171" w14:textId="3214356A" w:rsidR="00496242" w:rsidRDefault="00496242" w:rsidP="00E677FE">
      <w:pPr>
        <w:spacing w:after="0"/>
        <w:rPr>
          <w:szCs w:val="24"/>
        </w:rPr>
      </w:pPr>
      <w:r w:rsidRPr="00496242">
        <w:rPr>
          <w:rFonts w:asciiTheme="majorHAnsi" w:hAnsiTheme="majorHAnsi"/>
          <w:b/>
          <w:bCs/>
          <w:szCs w:val="24"/>
        </w:rPr>
        <w:t>GIT</w:t>
      </w:r>
      <w:r w:rsidRPr="00496242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3B6BC0" w:rsidRPr="003B6BC0">
        <w:rPr>
          <w:szCs w:val="24"/>
        </w:rPr>
        <w:t>Git is a distributed version control system used to track changes in code and collaborate with multiple developers efficiently. It helps in managing different versions of a project, allowing users to commit, branch, merge, and revert changes as needed.</w:t>
      </w:r>
    </w:p>
    <w:p w14:paraId="51742765" w14:textId="77777777" w:rsidR="003B6BC0" w:rsidRDefault="003B6BC0" w:rsidP="00E677FE">
      <w:pPr>
        <w:spacing w:after="0"/>
        <w:rPr>
          <w:szCs w:val="24"/>
        </w:rPr>
      </w:pPr>
    </w:p>
    <w:p w14:paraId="69C57D2C" w14:textId="46AE21E7" w:rsidR="003B6BC0" w:rsidRDefault="003B6BC0" w:rsidP="00E677FE">
      <w:pPr>
        <w:spacing w:after="0"/>
        <w:rPr>
          <w:b/>
          <w:bCs/>
          <w:sz w:val="28"/>
        </w:rPr>
      </w:pPr>
      <w:r w:rsidRPr="003B6BC0">
        <w:rPr>
          <w:b/>
          <w:bCs/>
          <w:sz w:val="28"/>
        </w:rPr>
        <w:t>Installation of Git:</w:t>
      </w:r>
    </w:p>
    <w:p w14:paraId="2D642676" w14:textId="77777777" w:rsidR="003B6BC0" w:rsidRDefault="003B6BC0" w:rsidP="00E677FE">
      <w:pPr>
        <w:spacing w:after="0"/>
        <w:rPr>
          <w:szCs w:val="24"/>
        </w:rPr>
      </w:pPr>
      <w:r w:rsidRPr="003B6BC0">
        <w:rPr>
          <w:szCs w:val="24"/>
        </w:rPr>
        <w:t xml:space="preserve">Git </w:t>
      </w:r>
      <w:r>
        <w:rPr>
          <w:szCs w:val="24"/>
        </w:rPr>
        <w:t>can be installed from its official site (</w:t>
      </w:r>
      <w:hyperlink r:id="rId7" w:history="1">
        <w:r w:rsidRPr="00054570">
          <w:rPr>
            <w:rStyle w:val="Hyperlink"/>
            <w:szCs w:val="24"/>
          </w:rPr>
          <w:t>https://git-scm.com/</w:t>
        </w:r>
      </w:hyperlink>
      <w:r>
        <w:rPr>
          <w:szCs w:val="24"/>
        </w:rPr>
        <w:t>). It works different operating systems like Windows, MAC and Linux. We can download it based on the configuration of our system.</w:t>
      </w:r>
    </w:p>
    <w:p w14:paraId="2736EFD7" w14:textId="77777777" w:rsidR="003B6BC0" w:rsidRDefault="003B6BC0" w:rsidP="00E677FE">
      <w:pPr>
        <w:spacing w:after="0"/>
        <w:rPr>
          <w:szCs w:val="24"/>
        </w:rPr>
      </w:pPr>
      <w:r>
        <w:rPr>
          <w:szCs w:val="24"/>
        </w:rPr>
        <w:t xml:space="preserve">Below mention </w:t>
      </w:r>
      <w:proofErr w:type="spellStart"/>
      <w:r>
        <w:rPr>
          <w:szCs w:val="24"/>
        </w:rPr>
        <w:t>linkes</w:t>
      </w:r>
      <w:proofErr w:type="spellEnd"/>
      <w:r>
        <w:rPr>
          <w:szCs w:val="24"/>
        </w:rPr>
        <w:t xml:space="preserve"> helps us to download the git directly.</w:t>
      </w:r>
    </w:p>
    <w:p w14:paraId="31C7C7D4" w14:textId="77777777" w:rsidR="000C392D" w:rsidRDefault="000C392D" w:rsidP="00E677FE">
      <w:pPr>
        <w:spacing w:after="0"/>
        <w:rPr>
          <w:szCs w:val="24"/>
        </w:rPr>
      </w:pPr>
    </w:p>
    <w:p w14:paraId="52F31D5F" w14:textId="77777777" w:rsidR="003B6BC0" w:rsidRDefault="003B6BC0" w:rsidP="00E677FE">
      <w:pPr>
        <w:spacing w:after="0"/>
        <w:rPr>
          <w:szCs w:val="24"/>
        </w:rPr>
      </w:pPr>
    </w:p>
    <w:p w14:paraId="32FEC9F6" w14:textId="742EE7C3" w:rsidR="003B6BC0" w:rsidRPr="006C769B" w:rsidRDefault="003B6BC0" w:rsidP="00E677FE">
      <w:pPr>
        <w:spacing w:after="0"/>
        <w:rPr>
          <w:b/>
          <w:bCs/>
          <w:szCs w:val="24"/>
        </w:rPr>
      </w:pPr>
      <w:r w:rsidRPr="003B6BC0">
        <w:rPr>
          <w:b/>
          <w:bCs/>
          <w:szCs w:val="24"/>
        </w:rPr>
        <w:t>Window</w:t>
      </w:r>
      <w:r>
        <w:rPr>
          <w:b/>
          <w:bCs/>
          <w:szCs w:val="24"/>
        </w:rPr>
        <w:t>s</w:t>
      </w:r>
      <w:r w:rsidRPr="003B6BC0">
        <w:rPr>
          <w:b/>
          <w:bCs/>
          <w:szCs w:val="24"/>
        </w:rPr>
        <w:t>:</w:t>
      </w:r>
      <w:r w:rsidRPr="003B6BC0">
        <w:rPr>
          <w:szCs w:val="24"/>
        </w:rPr>
        <w:t xml:space="preserve"> </w:t>
      </w:r>
      <w:r w:rsidR="000C392D" w:rsidRPr="000C392D">
        <w:rPr>
          <w:szCs w:val="24"/>
        </w:rPr>
        <w:t>https://github.com/git-for-windows/git/releases/download/v2.48.1.windows.1/Git-2.48.1-64-bit.exe</w:t>
      </w:r>
    </w:p>
    <w:p w14:paraId="6F5A1E1C" w14:textId="6AF2D814" w:rsidR="006C769B" w:rsidRDefault="006C769B" w:rsidP="00E677FE">
      <w:pPr>
        <w:spacing w:after="0"/>
        <w:rPr>
          <w:szCs w:val="24"/>
        </w:rPr>
      </w:pPr>
      <w:r w:rsidRPr="006C769B">
        <w:rPr>
          <w:b/>
          <w:bCs/>
          <w:szCs w:val="24"/>
        </w:rPr>
        <w:t>MAC OS:</w:t>
      </w:r>
      <w:r>
        <w:rPr>
          <w:b/>
          <w:bCs/>
          <w:szCs w:val="24"/>
        </w:rPr>
        <w:t xml:space="preserve"> </w:t>
      </w:r>
      <w:hyperlink r:id="rId8" w:history="1">
        <w:r w:rsidRPr="00054570">
          <w:rPr>
            <w:rStyle w:val="Hyperlink"/>
            <w:szCs w:val="24"/>
          </w:rPr>
          <w:t>https://sourceforge.net/projects/git-osx-installer/</w:t>
        </w:r>
      </w:hyperlink>
    </w:p>
    <w:p w14:paraId="35841517" w14:textId="77777777" w:rsid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Debian/Ubuntu</w:t>
      </w:r>
      <w:r>
        <w:rPr>
          <w:b/>
          <w:bCs/>
          <w:szCs w:val="24"/>
        </w:rPr>
        <w:t xml:space="preserve">: </w:t>
      </w:r>
    </w:p>
    <w:p w14:paraId="40342F10" w14:textId="62FA405D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szCs w:val="24"/>
        </w:rPr>
        <w:t># apt-get install git</w:t>
      </w:r>
    </w:p>
    <w:p w14:paraId="3533F124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add-apt-repository </w:t>
      </w:r>
      <w:proofErr w:type="spellStart"/>
      <w:proofErr w:type="gramStart"/>
      <w:r w:rsidRPr="006C769B">
        <w:rPr>
          <w:szCs w:val="24"/>
        </w:rPr>
        <w:t>ppa:git</w:t>
      </w:r>
      <w:proofErr w:type="gramEnd"/>
      <w:r w:rsidRPr="006C769B">
        <w:rPr>
          <w:szCs w:val="24"/>
        </w:rPr>
        <w:t>-core</w:t>
      </w:r>
      <w:proofErr w:type="spellEnd"/>
      <w:r w:rsidRPr="006C769B">
        <w:rPr>
          <w:szCs w:val="24"/>
        </w:rPr>
        <w:t>/</w:t>
      </w:r>
      <w:proofErr w:type="spellStart"/>
      <w:r w:rsidRPr="006C769B">
        <w:rPr>
          <w:szCs w:val="24"/>
        </w:rPr>
        <w:t>ppa</w:t>
      </w:r>
      <w:proofErr w:type="spellEnd"/>
      <w:r w:rsidRPr="006C769B">
        <w:rPr>
          <w:szCs w:val="24"/>
        </w:rPr>
        <w:br/>
        <w:t># apt update; apt install git</w:t>
      </w:r>
    </w:p>
    <w:p w14:paraId="24B6C075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Fedora</w:t>
      </w:r>
    </w:p>
    <w:p w14:paraId="1201FBD5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># yum install git (up to Fedora 21)</w:t>
      </w:r>
      <w:r w:rsidRPr="006C769B">
        <w:rPr>
          <w:szCs w:val="24"/>
        </w:rPr>
        <w:br/>
        <w:t xml:space="preserve"># </w:t>
      </w:r>
      <w:proofErr w:type="spellStart"/>
      <w:r w:rsidRPr="006C769B">
        <w:rPr>
          <w:szCs w:val="24"/>
        </w:rPr>
        <w:t>dnf</w:t>
      </w:r>
      <w:proofErr w:type="spellEnd"/>
      <w:r w:rsidRPr="006C769B">
        <w:rPr>
          <w:szCs w:val="24"/>
        </w:rPr>
        <w:t xml:space="preserve"> install git (Fedora 22 and later)</w:t>
      </w:r>
    </w:p>
    <w:p w14:paraId="7126DE1D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Gentoo</w:t>
      </w:r>
    </w:p>
    <w:p w14:paraId="7B23E02A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gramStart"/>
      <w:r w:rsidRPr="006C769B">
        <w:rPr>
          <w:szCs w:val="24"/>
        </w:rPr>
        <w:t>emerge</w:t>
      </w:r>
      <w:proofErr w:type="gramEnd"/>
      <w:r w:rsidRPr="006C769B">
        <w:rPr>
          <w:szCs w:val="24"/>
        </w:rPr>
        <w:t xml:space="preserve"> --ask --verbose dev-</w:t>
      </w:r>
      <w:proofErr w:type="spellStart"/>
      <w:r w:rsidRPr="006C769B">
        <w:rPr>
          <w:szCs w:val="24"/>
        </w:rPr>
        <w:t>vcs</w:t>
      </w:r>
      <w:proofErr w:type="spellEnd"/>
      <w:r w:rsidRPr="006C769B">
        <w:rPr>
          <w:szCs w:val="24"/>
        </w:rPr>
        <w:t>/git</w:t>
      </w:r>
    </w:p>
    <w:p w14:paraId="2A5B9F2C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Arch Linux</w:t>
      </w:r>
    </w:p>
    <w:p w14:paraId="17F634D3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spellStart"/>
      <w:r w:rsidRPr="006C769B">
        <w:rPr>
          <w:szCs w:val="24"/>
        </w:rPr>
        <w:t>pacman</w:t>
      </w:r>
      <w:proofErr w:type="spellEnd"/>
      <w:r w:rsidRPr="006C769B">
        <w:rPr>
          <w:szCs w:val="24"/>
        </w:rPr>
        <w:t xml:space="preserve"> -S git</w:t>
      </w:r>
    </w:p>
    <w:p w14:paraId="5B555453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openSUSE</w:t>
      </w:r>
    </w:p>
    <w:p w14:paraId="7390CD8A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spellStart"/>
      <w:r w:rsidRPr="006C769B">
        <w:rPr>
          <w:szCs w:val="24"/>
        </w:rPr>
        <w:t>zypper</w:t>
      </w:r>
      <w:proofErr w:type="spellEnd"/>
      <w:r w:rsidRPr="006C769B">
        <w:rPr>
          <w:szCs w:val="24"/>
        </w:rPr>
        <w:t xml:space="preserve"> install git</w:t>
      </w:r>
    </w:p>
    <w:p w14:paraId="152A1BB9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proofErr w:type="spellStart"/>
      <w:r w:rsidRPr="006C769B">
        <w:rPr>
          <w:b/>
          <w:bCs/>
          <w:szCs w:val="24"/>
        </w:rPr>
        <w:t>Mageia</w:t>
      </w:r>
      <w:proofErr w:type="spellEnd"/>
    </w:p>
    <w:p w14:paraId="0B7653F7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spellStart"/>
      <w:r w:rsidRPr="006C769B">
        <w:rPr>
          <w:szCs w:val="24"/>
        </w:rPr>
        <w:t>urpmi</w:t>
      </w:r>
      <w:proofErr w:type="spellEnd"/>
      <w:r w:rsidRPr="006C769B">
        <w:rPr>
          <w:szCs w:val="24"/>
        </w:rPr>
        <w:t xml:space="preserve"> git</w:t>
      </w:r>
    </w:p>
    <w:p w14:paraId="557FD058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Nix/</w:t>
      </w:r>
      <w:proofErr w:type="spellStart"/>
      <w:r w:rsidRPr="006C769B">
        <w:rPr>
          <w:b/>
          <w:bCs/>
          <w:szCs w:val="24"/>
        </w:rPr>
        <w:t>NixOS</w:t>
      </w:r>
      <w:proofErr w:type="spellEnd"/>
    </w:p>
    <w:p w14:paraId="2368A0DA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># nix-env -</w:t>
      </w:r>
      <w:proofErr w:type="spellStart"/>
      <w:r w:rsidRPr="006C769B">
        <w:rPr>
          <w:szCs w:val="24"/>
        </w:rPr>
        <w:t>i</w:t>
      </w:r>
      <w:proofErr w:type="spellEnd"/>
      <w:r w:rsidRPr="006C769B">
        <w:rPr>
          <w:szCs w:val="24"/>
        </w:rPr>
        <w:t xml:space="preserve"> git</w:t>
      </w:r>
    </w:p>
    <w:p w14:paraId="7FEF9FB6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FreeBSD</w:t>
      </w:r>
    </w:p>
    <w:p w14:paraId="26CF0520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># pkg install git</w:t>
      </w:r>
    </w:p>
    <w:p w14:paraId="6F0467C7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Solaris 9/10/11 (</w:t>
      </w:r>
      <w:proofErr w:type="spellStart"/>
      <w:r w:rsidRPr="006C769B">
        <w:rPr>
          <w:b/>
          <w:bCs/>
          <w:szCs w:val="24"/>
        </w:rPr>
        <w:fldChar w:fldCharType="begin"/>
      </w:r>
      <w:r w:rsidRPr="006C769B">
        <w:rPr>
          <w:b/>
          <w:bCs/>
          <w:szCs w:val="24"/>
        </w:rPr>
        <w:instrText>HYPERLINK "https://www.opencsw.org/"</w:instrText>
      </w:r>
      <w:r w:rsidRPr="006C769B">
        <w:rPr>
          <w:b/>
          <w:bCs/>
          <w:szCs w:val="24"/>
        </w:rPr>
      </w:r>
      <w:r w:rsidRPr="006C769B">
        <w:rPr>
          <w:b/>
          <w:bCs/>
          <w:szCs w:val="24"/>
        </w:rPr>
        <w:fldChar w:fldCharType="separate"/>
      </w:r>
      <w:r w:rsidRPr="006C769B">
        <w:rPr>
          <w:rStyle w:val="Hyperlink"/>
          <w:b/>
          <w:bCs/>
          <w:szCs w:val="24"/>
        </w:rPr>
        <w:t>OpenCSW</w:t>
      </w:r>
      <w:proofErr w:type="spellEnd"/>
      <w:r w:rsidRPr="006C769B">
        <w:rPr>
          <w:szCs w:val="24"/>
        </w:rPr>
        <w:fldChar w:fldCharType="end"/>
      </w:r>
      <w:r w:rsidRPr="006C769B">
        <w:rPr>
          <w:b/>
          <w:bCs/>
          <w:szCs w:val="24"/>
        </w:rPr>
        <w:t>)</w:t>
      </w:r>
    </w:p>
    <w:p w14:paraId="170E1E41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spellStart"/>
      <w:r w:rsidRPr="006C769B">
        <w:rPr>
          <w:szCs w:val="24"/>
        </w:rPr>
        <w:t>pkgutil</w:t>
      </w:r>
      <w:proofErr w:type="spellEnd"/>
      <w:r w:rsidRPr="006C769B">
        <w:rPr>
          <w:szCs w:val="24"/>
        </w:rPr>
        <w:t xml:space="preserve"> -</w:t>
      </w:r>
      <w:proofErr w:type="spellStart"/>
      <w:r w:rsidRPr="006C769B">
        <w:rPr>
          <w:szCs w:val="24"/>
        </w:rPr>
        <w:t>i</w:t>
      </w:r>
      <w:proofErr w:type="spellEnd"/>
      <w:r w:rsidRPr="006C769B">
        <w:rPr>
          <w:szCs w:val="24"/>
        </w:rPr>
        <w:t xml:space="preserve"> git</w:t>
      </w:r>
    </w:p>
    <w:p w14:paraId="13AB58E4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 xml:space="preserve">Solaris 11 Express, </w:t>
      </w:r>
      <w:proofErr w:type="spellStart"/>
      <w:r w:rsidRPr="006C769B">
        <w:rPr>
          <w:b/>
          <w:bCs/>
          <w:szCs w:val="24"/>
        </w:rPr>
        <w:t>OpenIndiana</w:t>
      </w:r>
      <w:proofErr w:type="spellEnd"/>
    </w:p>
    <w:p w14:paraId="2F7DDBED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># pkg install developer/versioning/git</w:t>
      </w:r>
    </w:p>
    <w:p w14:paraId="0A6AD650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OpenBSD</w:t>
      </w:r>
    </w:p>
    <w:p w14:paraId="3FAC6BEB" w14:textId="77777777" w:rsidR="006C769B" w:rsidRP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# </w:t>
      </w:r>
      <w:proofErr w:type="spellStart"/>
      <w:r w:rsidRPr="006C769B">
        <w:rPr>
          <w:szCs w:val="24"/>
        </w:rPr>
        <w:t>pkg_add</w:t>
      </w:r>
      <w:proofErr w:type="spellEnd"/>
      <w:r w:rsidRPr="006C769B">
        <w:rPr>
          <w:szCs w:val="24"/>
        </w:rPr>
        <w:t xml:space="preserve"> git</w:t>
      </w:r>
    </w:p>
    <w:p w14:paraId="54B4DA55" w14:textId="77777777" w:rsidR="006C769B" w:rsidRPr="006C769B" w:rsidRDefault="006C769B" w:rsidP="006C769B">
      <w:pPr>
        <w:spacing w:after="0"/>
        <w:rPr>
          <w:b/>
          <w:bCs/>
          <w:szCs w:val="24"/>
        </w:rPr>
      </w:pPr>
      <w:r w:rsidRPr="006C769B">
        <w:rPr>
          <w:b/>
          <w:bCs/>
          <w:szCs w:val="24"/>
        </w:rPr>
        <w:t>Alpine</w:t>
      </w:r>
    </w:p>
    <w:p w14:paraId="6DB88881" w14:textId="3928BF0E" w:rsidR="006C769B" w:rsidRDefault="006C769B" w:rsidP="006C769B">
      <w:pPr>
        <w:spacing w:after="0"/>
        <w:rPr>
          <w:szCs w:val="24"/>
        </w:rPr>
      </w:pPr>
      <w:r w:rsidRPr="006C769B">
        <w:rPr>
          <w:szCs w:val="24"/>
        </w:rPr>
        <w:t xml:space="preserve">$ </w:t>
      </w:r>
      <w:proofErr w:type="spellStart"/>
      <w:r w:rsidRPr="006C769B">
        <w:rPr>
          <w:szCs w:val="24"/>
        </w:rPr>
        <w:t>apk</w:t>
      </w:r>
      <w:proofErr w:type="spellEnd"/>
      <w:r w:rsidRPr="006C769B">
        <w:rPr>
          <w:szCs w:val="24"/>
        </w:rPr>
        <w:t xml:space="preserve"> add git</w:t>
      </w:r>
    </w:p>
    <w:p w14:paraId="0C1084C6" w14:textId="77777777" w:rsidR="006C769B" w:rsidRDefault="006C769B" w:rsidP="006C769B">
      <w:pPr>
        <w:spacing w:after="0"/>
        <w:rPr>
          <w:szCs w:val="24"/>
        </w:rPr>
      </w:pPr>
    </w:p>
    <w:p w14:paraId="6B2041C7" w14:textId="6BFC7316" w:rsidR="006C769B" w:rsidRPr="006C769B" w:rsidRDefault="006C769B" w:rsidP="006C769B">
      <w:pPr>
        <w:spacing w:after="0"/>
        <w:rPr>
          <w:rFonts w:asciiTheme="majorHAnsi" w:hAnsiTheme="majorHAnsi"/>
          <w:b/>
          <w:bCs/>
          <w:szCs w:val="24"/>
        </w:rPr>
      </w:pPr>
      <w:r w:rsidRPr="006C769B">
        <w:rPr>
          <w:rFonts w:asciiTheme="majorHAnsi" w:hAnsiTheme="majorHAnsi"/>
          <w:b/>
          <w:bCs/>
          <w:szCs w:val="24"/>
        </w:rPr>
        <w:t>Set Up:</w:t>
      </w:r>
    </w:p>
    <w:p w14:paraId="50F54777" w14:textId="1250EF32" w:rsidR="006C769B" w:rsidRDefault="006C769B" w:rsidP="006C769B">
      <w:pPr>
        <w:spacing w:after="0"/>
        <w:rPr>
          <w:b/>
          <w:bCs/>
          <w:szCs w:val="24"/>
        </w:rPr>
      </w:pPr>
      <w:r>
        <w:rPr>
          <w:b/>
          <w:bCs/>
          <w:szCs w:val="24"/>
        </w:rPr>
        <w:t>Set up in the VS Code</w:t>
      </w:r>
    </w:p>
    <w:p w14:paraId="671B5294" w14:textId="45126647" w:rsidR="006C769B" w:rsidRDefault="006C769B" w:rsidP="006C769B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 w:rsidRPr="006C769B">
        <w:rPr>
          <w:szCs w:val="24"/>
        </w:rPr>
        <w:t>Open the vs code</w:t>
      </w:r>
    </w:p>
    <w:p w14:paraId="077F77A1" w14:textId="7DB60A6B" w:rsidR="006C769B" w:rsidRDefault="006C769B" w:rsidP="006C769B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>Create a folder and file (with some extension like “.</w:t>
      </w:r>
      <w:proofErr w:type="spellStart"/>
      <w:r>
        <w:rPr>
          <w:szCs w:val="24"/>
        </w:rPr>
        <w:t>py</w:t>
      </w:r>
      <w:proofErr w:type="spellEnd"/>
      <w:r>
        <w:rPr>
          <w:szCs w:val="24"/>
        </w:rPr>
        <w:t>”, “.html”, etc)</w:t>
      </w:r>
    </w:p>
    <w:p w14:paraId="5213F74D" w14:textId="0AB75890" w:rsidR="006C769B" w:rsidRDefault="006C769B" w:rsidP="006C769B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>Then insert git into it using “</w:t>
      </w:r>
      <w:r w:rsidRPr="00BB18C9">
        <w:rPr>
          <w:rFonts w:asciiTheme="majorHAnsi" w:hAnsiTheme="majorHAnsi"/>
          <w:b/>
          <w:bCs/>
          <w:szCs w:val="24"/>
        </w:rPr>
        <w:t xml:space="preserve">git </w:t>
      </w:r>
      <w:proofErr w:type="spellStart"/>
      <w:r w:rsidRPr="00BB18C9">
        <w:rPr>
          <w:rFonts w:asciiTheme="majorHAnsi" w:hAnsiTheme="majorHAnsi"/>
          <w:b/>
          <w:bCs/>
          <w:szCs w:val="24"/>
        </w:rPr>
        <w:t>init</w:t>
      </w:r>
      <w:proofErr w:type="spellEnd"/>
      <w:r>
        <w:rPr>
          <w:szCs w:val="24"/>
        </w:rPr>
        <w:t xml:space="preserve">” command. (Check if git is inserted into folder by having a file </w:t>
      </w:r>
      <w:r w:rsidR="00BB18C9" w:rsidRPr="00BB18C9">
        <w:rPr>
          <w:b/>
          <w:bCs/>
          <w:szCs w:val="24"/>
        </w:rPr>
        <w:t>.</w:t>
      </w:r>
      <w:r w:rsidRPr="00BB18C9">
        <w:rPr>
          <w:b/>
          <w:bCs/>
          <w:szCs w:val="24"/>
        </w:rPr>
        <w:t>git</w:t>
      </w:r>
      <w:r>
        <w:rPr>
          <w:szCs w:val="24"/>
        </w:rPr>
        <w:t xml:space="preserve"> </w:t>
      </w:r>
      <w:r w:rsidR="00BB18C9">
        <w:rPr>
          <w:szCs w:val="24"/>
        </w:rPr>
        <w:t>hidden in the folder</w:t>
      </w:r>
      <w:r>
        <w:rPr>
          <w:szCs w:val="24"/>
        </w:rPr>
        <w:t>)</w:t>
      </w:r>
    </w:p>
    <w:p w14:paraId="7B3E704D" w14:textId="147E1DB0" w:rsidR="00BB18C9" w:rsidRDefault="00BB18C9" w:rsidP="00BB18C9">
      <w:pPr>
        <w:pStyle w:val="ListParagraph"/>
        <w:spacing w:after="0"/>
        <w:rPr>
          <w:szCs w:val="24"/>
        </w:rPr>
      </w:pPr>
    </w:p>
    <w:p w14:paraId="5608DDA2" w14:textId="1358E777" w:rsidR="00BB18C9" w:rsidRDefault="00BB18C9" w:rsidP="00BB18C9">
      <w:pPr>
        <w:pStyle w:val="ListParagraph"/>
        <w:spacing w:after="0"/>
        <w:rPr>
          <w:szCs w:val="24"/>
        </w:rPr>
      </w:pPr>
      <w:r w:rsidRPr="00BB18C9">
        <w:rPr>
          <w:szCs w:val="24"/>
        </w:rPr>
        <w:drawing>
          <wp:inline distT="0" distB="0" distL="0" distR="0" wp14:anchorId="54B481DE" wp14:editId="2BE6FFFC">
            <wp:extent cx="5882638" cy="365760"/>
            <wp:effectExtent l="0" t="0" r="4445" b="0"/>
            <wp:docPr id="88522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53" cy="3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977F" w14:textId="0B63A854" w:rsidR="00BB18C9" w:rsidRDefault="00BB18C9" w:rsidP="00BB18C9">
      <w:pPr>
        <w:pStyle w:val="ListParagraph"/>
        <w:spacing w:after="0"/>
        <w:rPr>
          <w:szCs w:val="24"/>
        </w:rPr>
      </w:pPr>
    </w:p>
    <w:p w14:paraId="7361087A" w14:textId="77777777" w:rsidR="00BB18C9" w:rsidRDefault="00BB18C9" w:rsidP="00BB18C9">
      <w:pPr>
        <w:pStyle w:val="ListParagraph"/>
        <w:spacing w:after="0"/>
        <w:rPr>
          <w:szCs w:val="24"/>
        </w:rPr>
      </w:pPr>
    </w:p>
    <w:p w14:paraId="10A802EB" w14:textId="6E3E9EDA" w:rsidR="00BB18C9" w:rsidRDefault="00BB18C9" w:rsidP="00BB18C9">
      <w:pPr>
        <w:pStyle w:val="ListParagraph"/>
        <w:spacing w:after="0"/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</w:t>
      </w:r>
      <w:r>
        <w:rPr>
          <w:szCs w:val="24"/>
        </w:rPr>
        <w:t xml:space="preserve">Check if git is inserted into folder by having a file </w:t>
      </w:r>
      <w:r w:rsidRPr="00BB18C9">
        <w:rPr>
          <w:b/>
          <w:bCs/>
          <w:szCs w:val="24"/>
        </w:rPr>
        <w:t>.git</w:t>
      </w:r>
      <w:r>
        <w:rPr>
          <w:szCs w:val="24"/>
        </w:rPr>
        <w:t xml:space="preserve"> hidden in the folder</w:t>
      </w:r>
    </w:p>
    <w:p w14:paraId="419F1C75" w14:textId="77777777" w:rsidR="00BB18C9" w:rsidRDefault="00BB18C9" w:rsidP="00BB18C9">
      <w:pPr>
        <w:pStyle w:val="ListParagraph"/>
        <w:spacing w:after="0"/>
        <w:rPr>
          <w:szCs w:val="24"/>
        </w:rPr>
      </w:pPr>
    </w:p>
    <w:p w14:paraId="4D424B0C" w14:textId="78130CC1" w:rsidR="00BB18C9" w:rsidRDefault="00BB18C9" w:rsidP="00BB18C9">
      <w:pPr>
        <w:pStyle w:val="ListParagraph"/>
        <w:spacing w:after="0"/>
        <w:rPr>
          <w:szCs w:val="24"/>
        </w:rPr>
      </w:pPr>
      <w:r w:rsidRPr="00BB18C9">
        <w:rPr>
          <w:szCs w:val="24"/>
        </w:rPr>
        <w:drawing>
          <wp:inline distT="0" distB="0" distL="0" distR="0" wp14:anchorId="0DDD3F41" wp14:editId="12B627E5">
            <wp:extent cx="5020674" cy="516835"/>
            <wp:effectExtent l="152400" t="152400" r="351790" b="360045"/>
            <wp:docPr id="201149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5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895" cy="530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C73C4" w14:textId="303CD894" w:rsidR="00BB18C9" w:rsidRDefault="00BB18C9" w:rsidP="00BB18C9">
      <w:pPr>
        <w:pStyle w:val="ListParagraph"/>
        <w:spacing w:after="0"/>
        <w:rPr>
          <w:szCs w:val="24"/>
        </w:rPr>
      </w:pPr>
    </w:p>
    <w:p w14:paraId="1DDA5256" w14:textId="484A1649" w:rsidR="00BB18C9" w:rsidRDefault="00BB18C9" w:rsidP="00BB18C9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 xml:space="preserve">Now run a </w:t>
      </w:r>
      <w:proofErr w:type="spellStart"/>
      <w:r>
        <w:rPr>
          <w:szCs w:val="24"/>
        </w:rPr>
        <w:t>commad</w:t>
      </w:r>
      <w:proofErr w:type="spellEnd"/>
      <w:r>
        <w:rPr>
          <w:szCs w:val="24"/>
        </w:rPr>
        <w:t xml:space="preserve"> “</w:t>
      </w:r>
      <w:r w:rsidRPr="00BB18C9">
        <w:rPr>
          <w:rFonts w:asciiTheme="majorHAnsi" w:hAnsiTheme="majorHAnsi"/>
          <w:b/>
          <w:bCs/>
          <w:szCs w:val="24"/>
        </w:rPr>
        <w:t xml:space="preserve">git </w:t>
      </w:r>
      <w:proofErr w:type="gramStart"/>
      <w:r w:rsidRPr="00BB18C9">
        <w:rPr>
          <w:rFonts w:asciiTheme="majorHAnsi" w:hAnsiTheme="majorHAnsi"/>
          <w:b/>
          <w:bCs/>
          <w:szCs w:val="24"/>
        </w:rPr>
        <w:t>add .</w:t>
      </w:r>
      <w:proofErr w:type="gramEnd"/>
      <w:r>
        <w:rPr>
          <w:szCs w:val="24"/>
        </w:rPr>
        <w:t>”  to add the folder to git</w:t>
      </w:r>
    </w:p>
    <w:p w14:paraId="28C77715" w14:textId="08426C6B" w:rsidR="001F5174" w:rsidRPr="00AC30F4" w:rsidRDefault="001F5174" w:rsidP="00AC30F4">
      <w:pPr>
        <w:pStyle w:val="ListParagraph"/>
        <w:spacing w:after="0"/>
        <w:rPr>
          <w:sz w:val="16"/>
          <w:szCs w:val="16"/>
        </w:rPr>
      </w:pPr>
      <w:r w:rsidRPr="001F5174">
        <w:rPr>
          <w:szCs w:val="24"/>
        </w:rPr>
        <w:drawing>
          <wp:inline distT="0" distB="0" distL="0" distR="0" wp14:anchorId="0918F3CD" wp14:editId="6EDB298C">
            <wp:extent cx="3810532" cy="152421"/>
            <wp:effectExtent l="133350" t="152400" r="342900" b="361950"/>
            <wp:docPr id="138158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1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2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4F615" w14:textId="77777777" w:rsidR="001F5174" w:rsidRDefault="001F5174" w:rsidP="001F517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 xml:space="preserve">Now setup user name and user email globally using commands </w:t>
      </w:r>
    </w:p>
    <w:p w14:paraId="1A1A2122" w14:textId="77777777" w:rsidR="001F5174" w:rsidRDefault="001F5174" w:rsidP="001F5174">
      <w:pPr>
        <w:pStyle w:val="ListParagraph"/>
        <w:spacing w:after="0"/>
        <w:rPr>
          <w:szCs w:val="24"/>
        </w:rPr>
      </w:pPr>
      <w:r>
        <w:rPr>
          <w:szCs w:val="24"/>
        </w:rPr>
        <w:t>“</w:t>
      </w:r>
      <w:proofErr w:type="gramStart"/>
      <w:r w:rsidRPr="001F5174">
        <w:rPr>
          <w:rFonts w:asciiTheme="majorHAnsi" w:hAnsiTheme="majorHAnsi"/>
          <w:b/>
          <w:bCs/>
          <w:szCs w:val="24"/>
        </w:rPr>
        <w:t>git</w:t>
      </w:r>
      <w:proofErr w:type="gramEnd"/>
      <w:r w:rsidRPr="001F5174">
        <w:rPr>
          <w:rFonts w:asciiTheme="majorHAnsi" w:hAnsiTheme="majorHAnsi"/>
          <w:b/>
          <w:bCs/>
          <w:szCs w:val="24"/>
        </w:rPr>
        <w:t xml:space="preserve"> config --global user.name "Your Name"</w:t>
      </w:r>
      <w:r>
        <w:rPr>
          <w:szCs w:val="24"/>
        </w:rPr>
        <w:t xml:space="preserve">” </w:t>
      </w:r>
    </w:p>
    <w:p w14:paraId="34661E92" w14:textId="288D69F8" w:rsidR="001F5174" w:rsidRDefault="001F5174" w:rsidP="001F5174">
      <w:pPr>
        <w:pStyle w:val="ListParagraph"/>
        <w:spacing w:after="0"/>
        <w:rPr>
          <w:szCs w:val="24"/>
        </w:rPr>
      </w:pPr>
      <w:r>
        <w:rPr>
          <w:szCs w:val="24"/>
        </w:rPr>
        <w:t xml:space="preserve"> “</w:t>
      </w:r>
      <w:r w:rsidRPr="001F5174">
        <w:rPr>
          <w:rFonts w:asciiTheme="majorHAnsi" w:hAnsiTheme="majorHAnsi"/>
          <w:b/>
          <w:bCs/>
          <w:szCs w:val="24"/>
        </w:rPr>
        <w:t xml:space="preserve">git config --global </w:t>
      </w:r>
      <w:proofErr w:type="spellStart"/>
      <w:proofErr w:type="gramStart"/>
      <w:r w:rsidRPr="001F5174">
        <w:rPr>
          <w:rFonts w:asciiTheme="majorHAnsi" w:hAnsiTheme="majorHAnsi"/>
          <w:b/>
          <w:bCs/>
          <w:szCs w:val="24"/>
        </w:rPr>
        <w:t>user.email</w:t>
      </w:r>
      <w:proofErr w:type="spellEnd"/>
      <w:proofErr w:type="gramEnd"/>
      <w:r w:rsidRPr="001F5174">
        <w:rPr>
          <w:rFonts w:asciiTheme="majorHAnsi" w:hAnsiTheme="majorHAnsi"/>
          <w:b/>
          <w:bCs/>
          <w:szCs w:val="24"/>
        </w:rPr>
        <w:t xml:space="preserve"> "your.email@example.com"</w:t>
      </w:r>
      <w:r>
        <w:rPr>
          <w:szCs w:val="24"/>
        </w:rPr>
        <w:t>”</w:t>
      </w:r>
    </w:p>
    <w:p w14:paraId="5B913531" w14:textId="7A9DDFE5" w:rsidR="001F5174" w:rsidRPr="00AC30F4" w:rsidRDefault="001F5174" w:rsidP="00AC30F4">
      <w:pPr>
        <w:pStyle w:val="ListParagraph"/>
        <w:spacing w:after="0"/>
        <w:rPr>
          <w:sz w:val="16"/>
          <w:szCs w:val="16"/>
        </w:rPr>
      </w:pPr>
      <w:r w:rsidRPr="001F5174">
        <w:rPr>
          <w:szCs w:val="24"/>
        </w:rPr>
        <w:drawing>
          <wp:inline distT="0" distB="0" distL="0" distR="0" wp14:anchorId="4493566E" wp14:editId="2D6B471E">
            <wp:extent cx="6126480" cy="1264920"/>
            <wp:effectExtent l="152400" t="152400" r="369570" b="354330"/>
            <wp:docPr id="142263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2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26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FCB39" w14:textId="77777777" w:rsidR="001F5174" w:rsidRDefault="001F5174" w:rsidP="001F517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>Now commit the changes and add message using command</w:t>
      </w:r>
    </w:p>
    <w:p w14:paraId="432CAACB" w14:textId="42E8A7F2" w:rsidR="001F5174" w:rsidRDefault="001F5174" w:rsidP="001F5174">
      <w:pPr>
        <w:pStyle w:val="ListParagraph"/>
        <w:spacing w:after="0"/>
        <w:rPr>
          <w:szCs w:val="24"/>
        </w:rPr>
      </w:pPr>
      <w:r>
        <w:rPr>
          <w:szCs w:val="24"/>
        </w:rPr>
        <w:t xml:space="preserve"> “</w:t>
      </w:r>
      <w:proofErr w:type="gramStart"/>
      <w:r w:rsidRPr="001F5174">
        <w:rPr>
          <w:rFonts w:asciiTheme="majorHAnsi" w:hAnsiTheme="majorHAnsi"/>
          <w:b/>
          <w:bCs/>
          <w:szCs w:val="24"/>
        </w:rPr>
        <w:t>git</w:t>
      </w:r>
      <w:proofErr w:type="gramEnd"/>
      <w:r w:rsidRPr="001F5174">
        <w:rPr>
          <w:rFonts w:asciiTheme="majorHAnsi" w:hAnsiTheme="majorHAnsi"/>
          <w:b/>
          <w:bCs/>
          <w:szCs w:val="24"/>
        </w:rPr>
        <w:t xml:space="preserve"> commit -m "Your commit message":</w:t>
      </w:r>
      <w:r>
        <w:rPr>
          <w:szCs w:val="24"/>
        </w:rPr>
        <w:t>”</w:t>
      </w:r>
    </w:p>
    <w:p w14:paraId="77AACF66" w14:textId="1B0FFAF8" w:rsidR="001F5174" w:rsidRPr="00AC30F4" w:rsidRDefault="001F5174" w:rsidP="00AC30F4">
      <w:pPr>
        <w:pStyle w:val="ListParagraph"/>
        <w:spacing w:after="0"/>
        <w:rPr>
          <w:sz w:val="16"/>
          <w:szCs w:val="16"/>
        </w:rPr>
      </w:pPr>
      <w:r w:rsidRPr="001F5174">
        <w:rPr>
          <w:szCs w:val="24"/>
        </w:rPr>
        <w:drawing>
          <wp:inline distT="0" distB="0" distL="0" distR="0" wp14:anchorId="186ED071" wp14:editId="6029A8A5">
            <wp:extent cx="5382376" cy="657317"/>
            <wp:effectExtent l="152400" t="152400" r="351790" b="371475"/>
            <wp:docPr id="197349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7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7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BD79" w14:textId="0496C8F2" w:rsidR="001F5174" w:rsidRDefault="001F5174" w:rsidP="001F517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 xml:space="preserve">Create a branch using command </w:t>
      </w:r>
      <w:proofErr w:type="gramStart"/>
      <w:r>
        <w:rPr>
          <w:szCs w:val="24"/>
        </w:rPr>
        <w:t>“</w:t>
      </w:r>
      <w:r w:rsidR="00AC30F4">
        <w:rPr>
          <w:szCs w:val="24"/>
        </w:rPr>
        <w:t xml:space="preserve"> </w:t>
      </w:r>
      <w:r w:rsidR="00AC30F4" w:rsidRPr="00AC30F4">
        <w:rPr>
          <w:rFonts w:asciiTheme="majorHAnsi" w:hAnsiTheme="majorHAnsi"/>
          <w:b/>
          <w:bCs/>
          <w:szCs w:val="24"/>
        </w:rPr>
        <w:t>git</w:t>
      </w:r>
      <w:proofErr w:type="gramEnd"/>
      <w:r w:rsidR="00AC30F4" w:rsidRPr="00AC30F4">
        <w:rPr>
          <w:rFonts w:asciiTheme="majorHAnsi" w:hAnsiTheme="majorHAnsi"/>
          <w:b/>
          <w:bCs/>
          <w:szCs w:val="24"/>
        </w:rPr>
        <w:t xml:space="preserve"> branch &lt;</w:t>
      </w:r>
      <w:proofErr w:type="spellStart"/>
      <w:r w:rsidR="00AC30F4" w:rsidRPr="00AC30F4">
        <w:rPr>
          <w:rFonts w:asciiTheme="majorHAnsi" w:hAnsiTheme="majorHAnsi"/>
          <w:b/>
          <w:bCs/>
          <w:szCs w:val="24"/>
        </w:rPr>
        <w:t>branch_name</w:t>
      </w:r>
      <w:proofErr w:type="spellEnd"/>
      <w:r w:rsidR="00AC30F4" w:rsidRPr="00AC30F4">
        <w:rPr>
          <w:rFonts w:asciiTheme="majorHAnsi" w:hAnsiTheme="majorHAnsi"/>
          <w:b/>
          <w:bCs/>
          <w:szCs w:val="24"/>
        </w:rPr>
        <w:t>&gt;</w:t>
      </w:r>
      <w:r>
        <w:rPr>
          <w:szCs w:val="24"/>
        </w:rPr>
        <w:t>”</w:t>
      </w:r>
    </w:p>
    <w:p w14:paraId="054229F6" w14:textId="3969DF66" w:rsidR="00AC30F4" w:rsidRPr="00AC30F4" w:rsidRDefault="00AC30F4" w:rsidP="00AC30F4">
      <w:pPr>
        <w:pStyle w:val="ListParagraph"/>
        <w:spacing w:after="0"/>
        <w:rPr>
          <w:sz w:val="16"/>
          <w:szCs w:val="16"/>
        </w:rPr>
      </w:pPr>
      <w:r w:rsidRPr="00AC30F4">
        <w:rPr>
          <w:szCs w:val="24"/>
        </w:rPr>
        <w:drawing>
          <wp:inline distT="0" distB="0" distL="0" distR="0" wp14:anchorId="7C7183B7" wp14:editId="612C33B8">
            <wp:extent cx="4096322" cy="200053"/>
            <wp:effectExtent l="152400" t="152400" r="342900" b="371475"/>
            <wp:docPr id="17149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ECA57" w14:textId="215B06EB" w:rsidR="00AC30F4" w:rsidRDefault="00AC30F4" w:rsidP="00AC30F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 xml:space="preserve">Now check the branches created using </w:t>
      </w:r>
      <w:proofErr w:type="spellStart"/>
      <w:r>
        <w:rPr>
          <w:szCs w:val="24"/>
        </w:rPr>
        <w:t>commad</w:t>
      </w:r>
      <w:proofErr w:type="spellEnd"/>
      <w:r>
        <w:rPr>
          <w:szCs w:val="24"/>
        </w:rPr>
        <w:t xml:space="preserve"> “</w:t>
      </w:r>
      <w:r w:rsidRPr="00AC30F4">
        <w:rPr>
          <w:rFonts w:asciiTheme="majorHAnsi" w:hAnsiTheme="majorHAnsi"/>
          <w:b/>
          <w:bCs/>
          <w:szCs w:val="24"/>
        </w:rPr>
        <w:t>git branch</w:t>
      </w:r>
      <w:r>
        <w:rPr>
          <w:szCs w:val="24"/>
        </w:rPr>
        <w:t>”</w:t>
      </w:r>
    </w:p>
    <w:p w14:paraId="4A9A9A3B" w14:textId="77777777" w:rsidR="00AC30F4" w:rsidRPr="00AC30F4" w:rsidRDefault="00AC30F4" w:rsidP="00AC30F4">
      <w:pPr>
        <w:pStyle w:val="ListParagraph"/>
        <w:spacing w:after="0"/>
        <w:rPr>
          <w:szCs w:val="24"/>
        </w:rPr>
      </w:pPr>
    </w:p>
    <w:p w14:paraId="319DECB8" w14:textId="59BBD423" w:rsidR="00AC30F4" w:rsidRDefault="00AC30F4" w:rsidP="00AC30F4">
      <w:pPr>
        <w:pStyle w:val="ListParagraph"/>
        <w:spacing w:after="0"/>
        <w:rPr>
          <w:szCs w:val="24"/>
        </w:rPr>
      </w:pPr>
      <w:r w:rsidRPr="00AC30F4">
        <w:rPr>
          <w:szCs w:val="24"/>
        </w:rPr>
        <w:drawing>
          <wp:inline distT="0" distB="0" distL="0" distR="0" wp14:anchorId="15C61DE8" wp14:editId="5E821657">
            <wp:extent cx="4580614" cy="466724"/>
            <wp:effectExtent l="0" t="0" r="0" b="0"/>
            <wp:docPr id="39775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3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324" cy="47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C013" w14:textId="77777777" w:rsidR="00AC30F4" w:rsidRDefault="00AC30F4" w:rsidP="00AC30F4">
      <w:pPr>
        <w:pStyle w:val="ListParagraph"/>
        <w:spacing w:after="0"/>
        <w:rPr>
          <w:szCs w:val="24"/>
        </w:rPr>
      </w:pPr>
    </w:p>
    <w:p w14:paraId="5848A4A8" w14:textId="77777777" w:rsidR="00AC30F4" w:rsidRDefault="00AC30F4" w:rsidP="00AC30F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lastRenderedPageBreak/>
        <w:t xml:space="preserve">Now change the directory to the main branch to created branch using the command </w:t>
      </w:r>
    </w:p>
    <w:p w14:paraId="6055E75F" w14:textId="1B3195B3" w:rsidR="00AC30F4" w:rsidRPr="00AC30F4" w:rsidRDefault="00AC30F4" w:rsidP="00AC30F4">
      <w:pPr>
        <w:pStyle w:val="ListParagraph"/>
        <w:spacing w:after="0"/>
        <w:rPr>
          <w:szCs w:val="24"/>
        </w:rPr>
      </w:pPr>
      <w:r>
        <w:rPr>
          <w:szCs w:val="24"/>
        </w:rPr>
        <w:t>“</w:t>
      </w:r>
      <w:proofErr w:type="gramStart"/>
      <w:r w:rsidRPr="008432E1">
        <w:rPr>
          <w:rFonts w:asciiTheme="majorHAnsi" w:hAnsiTheme="majorHAnsi"/>
          <w:b/>
          <w:bCs/>
          <w:szCs w:val="24"/>
        </w:rPr>
        <w:t>git</w:t>
      </w:r>
      <w:proofErr w:type="gramEnd"/>
      <w:r w:rsidRPr="008432E1">
        <w:rPr>
          <w:rFonts w:asciiTheme="majorHAnsi" w:hAnsiTheme="majorHAnsi"/>
          <w:b/>
          <w:bCs/>
          <w:szCs w:val="24"/>
        </w:rPr>
        <w:t xml:space="preserve"> checkout &lt;</w:t>
      </w:r>
      <w:proofErr w:type="spellStart"/>
      <w:r w:rsidRPr="008432E1">
        <w:rPr>
          <w:rFonts w:asciiTheme="majorHAnsi" w:hAnsiTheme="majorHAnsi"/>
          <w:b/>
          <w:bCs/>
          <w:szCs w:val="24"/>
        </w:rPr>
        <w:t>branch_name</w:t>
      </w:r>
      <w:proofErr w:type="spellEnd"/>
      <w:r w:rsidRPr="008432E1">
        <w:rPr>
          <w:rFonts w:asciiTheme="majorHAnsi" w:hAnsiTheme="majorHAnsi"/>
          <w:b/>
          <w:bCs/>
          <w:szCs w:val="24"/>
        </w:rPr>
        <w:t>&gt;</w:t>
      </w:r>
      <w:r w:rsidRPr="00AC30F4">
        <w:rPr>
          <w:szCs w:val="24"/>
        </w:rPr>
        <w:t>”</w:t>
      </w:r>
    </w:p>
    <w:p w14:paraId="652F1D74" w14:textId="615CD058" w:rsidR="00AC30F4" w:rsidRDefault="00AC30F4" w:rsidP="00AC30F4">
      <w:pPr>
        <w:pStyle w:val="ListParagraph"/>
        <w:spacing w:after="0"/>
        <w:rPr>
          <w:szCs w:val="24"/>
        </w:rPr>
      </w:pPr>
      <w:r w:rsidRPr="00AC30F4">
        <w:rPr>
          <w:szCs w:val="24"/>
        </w:rPr>
        <w:drawing>
          <wp:inline distT="0" distB="0" distL="0" distR="0" wp14:anchorId="40B1B0E3" wp14:editId="693D2B43">
            <wp:extent cx="4248743" cy="362001"/>
            <wp:effectExtent l="152400" t="152400" r="361950" b="361950"/>
            <wp:docPr id="15252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6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2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070AC" w14:textId="7EEC5F82" w:rsidR="00AC30F4" w:rsidRDefault="00A47C64" w:rsidP="00AC30F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>After all changes are commit then push the folder into the repository using the command</w:t>
      </w:r>
    </w:p>
    <w:p w14:paraId="672EC645" w14:textId="12C349AD" w:rsidR="00BB18C9" w:rsidRDefault="00A47C64" w:rsidP="00A47C64">
      <w:pPr>
        <w:pStyle w:val="ListParagraph"/>
        <w:spacing w:after="0"/>
        <w:rPr>
          <w:rFonts w:asciiTheme="majorHAnsi" w:hAnsiTheme="majorHAnsi"/>
          <w:szCs w:val="24"/>
        </w:rPr>
      </w:pPr>
      <w:r>
        <w:rPr>
          <w:szCs w:val="24"/>
        </w:rPr>
        <w:t>“</w:t>
      </w:r>
      <w:r w:rsidRPr="00A47C64">
        <w:rPr>
          <w:rFonts w:asciiTheme="majorHAnsi" w:hAnsiTheme="majorHAnsi"/>
          <w:b/>
          <w:bCs/>
          <w:szCs w:val="24"/>
        </w:rPr>
        <w:t xml:space="preserve">git push -u </w:t>
      </w:r>
      <w:proofErr w:type="gramStart"/>
      <w:r w:rsidRPr="00A47C64">
        <w:rPr>
          <w:rFonts w:asciiTheme="majorHAnsi" w:hAnsiTheme="majorHAnsi"/>
          <w:b/>
          <w:bCs/>
          <w:szCs w:val="24"/>
        </w:rPr>
        <w:t>origin  new</w:t>
      </w:r>
      <w:proofErr w:type="gramEnd"/>
      <w:r w:rsidRPr="00A47C64">
        <w:rPr>
          <w:rFonts w:asciiTheme="majorHAnsi" w:hAnsiTheme="majorHAnsi"/>
          <w:b/>
          <w:bCs/>
          <w:szCs w:val="24"/>
        </w:rPr>
        <w:t xml:space="preserve"> </w:t>
      </w:r>
      <w:r w:rsidRPr="00A47C64">
        <w:rPr>
          <w:rFonts w:asciiTheme="majorHAnsi" w:hAnsiTheme="majorHAnsi"/>
          <w:b/>
          <w:bCs/>
          <w:szCs w:val="24"/>
        </w:rPr>
        <w:t>&lt;</w:t>
      </w:r>
      <w:proofErr w:type="spellStart"/>
      <w:r w:rsidRPr="00A47C64">
        <w:rPr>
          <w:rFonts w:asciiTheme="majorHAnsi" w:hAnsiTheme="majorHAnsi"/>
          <w:b/>
          <w:bCs/>
          <w:szCs w:val="24"/>
        </w:rPr>
        <w:t>branch_name</w:t>
      </w:r>
      <w:proofErr w:type="spellEnd"/>
      <w:r w:rsidRPr="00A47C64">
        <w:rPr>
          <w:rFonts w:asciiTheme="majorHAnsi" w:hAnsiTheme="majorHAnsi"/>
          <w:b/>
          <w:bCs/>
          <w:szCs w:val="24"/>
        </w:rPr>
        <w:t>&gt;</w:t>
      </w:r>
      <w:r w:rsidRPr="00A47C64">
        <w:rPr>
          <w:rFonts w:asciiTheme="majorHAnsi" w:hAnsiTheme="majorHAnsi"/>
          <w:szCs w:val="24"/>
        </w:rPr>
        <w:t>”</w:t>
      </w:r>
      <w:r w:rsidRPr="00A47C64">
        <w:drawing>
          <wp:inline distT="0" distB="0" distL="0" distR="0" wp14:anchorId="3D448D90" wp14:editId="562CA660">
            <wp:extent cx="5382376" cy="1457528"/>
            <wp:effectExtent l="152400" t="152400" r="370840" b="371475"/>
            <wp:docPr id="7621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46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F58B4" w14:textId="5715379D" w:rsidR="00A47C64" w:rsidRPr="00A47C64" w:rsidRDefault="00A47C64" w:rsidP="00A47C64">
      <w:pPr>
        <w:pStyle w:val="ListParagraph"/>
        <w:numPr>
          <w:ilvl w:val="0"/>
          <w:numId w:val="23"/>
        </w:numPr>
        <w:spacing w:after="0"/>
        <w:rPr>
          <w:szCs w:val="24"/>
        </w:rPr>
      </w:pPr>
      <w:r>
        <w:rPr>
          <w:szCs w:val="24"/>
        </w:rPr>
        <w:t xml:space="preserve">Now open the </w:t>
      </w: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 and check whether the folder/ file is pushed in </w:t>
      </w: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. </w:t>
      </w:r>
    </w:p>
    <w:p w14:paraId="40071429" w14:textId="164EE5CF" w:rsidR="003B6BC0" w:rsidRPr="003B6BC0" w:rsidRDefault="00A47C64" w:rsidP="00E677FE">
      <w:pPr>
        <w:spacing w:after="0"/>
        <w:rPr>
          <w:b/>
          <w:bCs/>
          <w:szCs w:val="24"/>
        </w:rPr>
      </w:pPr>
      <w:r w:rsidRPr="00A47C64">
        <w:rPr>
          <w:b/>
          <w:bCs/>
          <w:szCs w:val="24"/>
        </w:rPr>
        <w:drawing>
          <wp:inline distT="0" distB="0" distL="0" distR="0" wp14:anchorId="6BD2FCDB" wp14:editId="32DA2008">
            <wp:extent cx="6126480" cy="2118360"/>
            <wp:effectExtent l="152400" t="152400" r="369570" b="358140"/>
            <wp:docPr id="40691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12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118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B6BC0" w:rsidRPr="003B6BC0" w:rsidSect="00CE5C3A">
      <w:footerReference w:type="default" r:id="rId19"/>
      <w:pgSz w:w="12240" w:h="15840"/>
      <w:pgMar w:top="720" w:right="1296" w:bottom="1008" w:left="1296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ACA1C" w14:textId="77777777" w:rsidR="00FE4018" w:rsidRDefault="00FE4018" w:rsidP="00650259">
      <w:pPr>
        <w:spacing w:after="0" w:line="240" w:lineRule="auto"/>
      </w:pPr>
      <w:r>
        <w:separator/>
      </w:r>
    </w:p>
  </w:endnote>
  <w:endnote w:type="continuationSeparator" w:id="0">
    <w:p w14:paraId="113F32B2" w14:textId="77777777" w:rsidR="00FE4018" w:rsidRDefault="00FE4018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38E845-23C8-41B6-A552-479C121C4EA9}"/>
    <w:embedBold r:id="rId2" w:fontKey="{AC00B9F2-F61E-42D1-B4AE-45CF800D770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BE2B0DF-B0AA-42F6-9D9E-C11220EADFB4}"/>
    <w:embedBold r:id="rId4" w:fontKey="{12812E36-BC83-4B89-9989-C0094F33AA90}"/>
    <w:embedItalic r:id="rId5" w:fontKey="{E3844553-552B-4B8F-9F91-092BA4DAE909}"/>
  </w:font>
  <w:font w:name="Times New Roman (Body CS)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415CB63-34BD-49FD-89B3-EF7870A551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73326A" w:rsidRPr="0073326A" w14:paraId="1BEC474F" w14:textId="77777777" w:rsidTr="00C4167A">
      <w:tc>
        <w:tcPr>
          <w:tcW w:w="4675" w:type="dxa"/>
          <w:vAlign w:val="center"/>
        </w:tcPr>
        <w:p w14:paraId="4F1554BD" w14:textId="77777777" w:rsidR="0073326A" w:rsidRPr="0073326A" w:rsidRDefault="0073326A" w:rsidP="0073326A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14:paraId="0060C82E" w14:textId="77777777" w:rsidR="0073326A" w:rsidRPr="0073326A" w:rsidRDefault="0073326A" w:rsidP="0073326A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14:paraId="527856D3" w14:textId="77777777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3CCFC" w14:textId="77777777" w:rsidR="00FE4018" w:rsidRDefault="00FE4018" w:rsidP="00650259">
      <w:pPr>
        <w:spacing w:after="0" w:line="240" w:lineRule="auto"/>
      </w:pPr>
      <w:r>
        <w:separator/>
      </w:r>
    </w:p>
  </w:footnote>
  <w:footnote w:type="continuationSeparator" w:id="0">
    <w:p w14:paraId="7531E0B7" w14:textId="77777777" w:rsidR="00FE4018" w:rsidRDefault="00FE4018" w:rsidP="00650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D5423C3"/>
    <w:multiLevelType w:val="hybridMultilevel"/>
    <w:tmpl w:val="A860F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668749064">
    <w:abstractNumId w:val="12"/>
  </w:num>
  <w:num w:numId="2" w16cid:durableId="528228305">
    <w:abstractNumId w:val="8"/>
  </w:num>
  <w:num w:numId="3" w16cid:durableId="1790394981">
    <w:abstractNumId w:val="16"/>
  </w:num>
  <w:num w:numId="4" w16cid:durableId="895355981">
    <w:abstractNumId w:val="13"/>
  </w:num>
  <w:num w:numId="5" w16cid:durableId="573440900">
    <w:abstractNumId w:val="14"/>
  </w:num>
  <w:num w:numId="6" w16cid:durableId="906837300">
    <w:abstractNumId w:val="20"/>
  </w:num>
  <w:num w:numId="7" w16cid:durableId="43020774">
    <w:abstractNumId w:val="7"/>
  </w:num>
  <w:num w:numId="8" w16cid:durableId="1929194051">
    <w:abstractNumId w:val="11"/>
  </w:num>
  <w:num w:numId="9" w16cid:durableId="1294289569">
    <w:abstractNumId w:val="18"/>
  </w:num>
  <w:num w:numId="10" w16cid:durableId="1147285490">
    <w:abstractNumId w:val="1"/>
  </w:num>
  <w:num w:numId="11" w16cid:durableId="535774099">
    <w:abstractNumId w:val="6"/>
  </w:num>
  <w:num w:numId="12" w16cid:durableId="1754625213">
    <w:abstractNumId w:val="0"/>
  </w:num>
  <w:num w:numId="13" w16cid:durableId="1269852706">
    <w:abstractNumId w:val="2"/>
  </w:num>
  <w:num w:numId="14" w16cid:durableId="548995771">
    <w:abstractNumId w:val="10"/>
  </w:num>
  <w:num w:numId="15" w16cid:durableId="484973478">
    <w:abstractNumId w:val="9"/>
  </w:num>
  <w:num w:numId="16" w16cid:durableId="1042439581">
    <w:abstractNumId w:val="17"/>
  </w:num>
  <w:num w:numId="17" w16cid:durableId="91246380">
    <w:abstractNumId w:val="3"/>
  </w:num>
  <w:num w:numId="18" w16cid:durableId="464080243">
    <w:abstractNumId w:val="22"/>
  </w:num>
  <w:num w:numId="19" w16cid:durableId="1561942141">
    <w:abstractNumId w:val="19"/>
  </w:num>
  <w:num w:numId="20" w16cid:durableId="1948654103">
    <w:abstractNumId w:val="15"/>
  </w:num>
  <w:num w:numId="21" w16cid:durableId="1631935028">
    <w:abstractNumId w:val="21"/>
  </w:num>
  <w:num w:numId="22" w16cid:durableId="1412383962">
    <w:abstractNumId w:val="5"/>
  </w:num>
  <w:num w:numId="23" w16cid:durableId="314991154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E5D"/>
    <w:rsid w:val="00052382"/>
    <w:rsid w:val="0006568A"/>
    <w:rsid w:val="00076F0F"/>
    <w:rsid w:val="00084253"/>
    <w:rsid w:val="000B3110"/>
    <w:rsid w:val="000C392D"/>
    <w:rsid w:val="000D1F49"/>
    <w:rsid w:val="000D5100"/>
    <w:rsid w:val="00101E5D"/>
    <w:rsid w:val="00140E5C"/>
    <w:rsid w:val="001727CA"/>
    <w:rsid w:val="00194B0D"/>
    <w:rsid w:val="001979D3"/>
    <w:rsid w:val="001A0C64"/>
    <w:rsid w:val="001B5EEE"/>
    <w:rsid w:val="001E0E4E"/>
    <w:rsid w:val="001F0608"/>
    <w:rsid w:val="001F5174"/>
    <w:rsid w:val="001F70D7"/>
    <w:rsid w:val="00257184"/>
    <w:rsid w:val="00290F5E"/>
    <w:rsid w:val="00295D03"/>
    <w:rsid w:val="002C09FD"/>
    <w:rsid w:val="002C16BD"/>
    <w:rsid w:val="002C56E6"/>
    <w:rsid w:val="002E5B69"/>
    <w:rsid w:val="00305A0F"/>
    <w:rsid w:val="00312469"/>
    <w:rsid w:val="00315DD1"/>
    <w:rsid w:val="003379ED"/>
    <w:rsid w:val="00343DF9"/>
    <w:rsid w:val="00361E11"/>
    <w:rsid w:val="003A2B3D"/>
    <w:rsid w:val="003B4744"/>
    <w:rsid w:val="003B575D"/>
    <w:rsid w:val="003B6BC0"/>
    <w:rsid w:val="003D293F"/>
    <w:rsid w:val="003D3947"/>
    <w:rsid w:val="003F0847"/>
    <w:rsid w:val="003F55D9"/>
    <w:rsid w:val="0040090B"/>
    <w:rsid w:val="00407468"/>
    <w:rsid w:val="004077FE"/>
    <w:rsid w:val="00433138"/>
    <w:rsid w:val="004537BF"/>
    <w:rsid w:val="004619B8"/>
    <w:rsid w:val="0046302A"/>
    <w:rsid w:val="00487D2D"/>
    <w:rsid w:val="00496242"/>
    <w:rsid w:val="004A21A6"/>
    <w:rsid w:val="004D56EA"/>
    <w:rsid w:val="004D5D62"/>
    <w:rsid w:val="00504419"/>
    <w:rsid w:val="005112D0"/>
    <w:rsid w:val="00561E21"/>
    <w:rsid w:val="00577E06"/>
    <w:rsid w:val="005A3BF7"/>
    <w:rsid w:val="005B65D4"/>
    <w:rsid w:val="005D6CC7"/>
    <w:rsid w:val="005E33F3"/>
    <w:rsid w:val="005F2035"/>
    <w:rsid w:val="005F7990"/>
    <w:rsid w:val="0063739C"/>
    <w:rsid w:val="00644FC8"/>
    <w:rsid w:val="00650259"/>
    <w:rsid w:val="00651C81"/>
    <w:rsid w:val="00670058"/>
    <w:rsid w:val="00680B70"/>
    <w:rsid w:val="00684E43"/>
    <w:rsid w:val="006B1007"/>
    <w:rsid w:val="006C769B"/>
    <w:rsid w:val="006E62D8"/>
    <w:rsid w:val="00713D1C"/>
    <w:rsid w:val="00720229"/>
    <w:rsid w:val="00732B16"/>
    <w:rsid w:val="0073326A"/>
    <w:rsid w:val="007364A2"/>
    <w:rsid w:val="00770F25"/>
    <w:rsid w:val="00784EEA"/>
    <w:rsid w:val="007A35A8"/>
    <w:rsid w:val="007A76BA"/>
    <w:rsid w:val="007B0A85"/>
    <w:rsid w:val="007B3736"/>
    <w:rsid w:val="007C6A52"/>
    <w:rsid w:val="007E244E"/>
    <w:rsid w:val="00806FF3"/>
    <w:rsid w:val="0082043E"/>
    <w:rsid w:val="008432E1"/>
    <w:rsid w:val="0085090A"/>
    <w:rsid w:val="008840CA"/>
    <w:rsid w:val="008E203A"/>
    <w:rsid w:val="008F7F42"/>
    <w:rsid w:val="0091229C"/>
    <w:rsid w:val="00940E73"/>
    <w:rsid w:val="00964B99"/>
    <w:rsid w:val="00976D36"/>
    <w:rsid w:val="0098597D"/>
    <w:rsid w:val="00987C52"/>
    <w:rsid w:val="009F619A"/>
    <w:rsid w:val="009F6DDE"/>
    <w:rsid w:val="00A23302"/>
    <w:rsid w:val="00A2486D"/>
    <w:rsid w:val="00A370A8"/>
    <w:rsid w:val="00A47C64"/>
    <w:rsid w:val="00A51B9A"/>
    <w:rsid w:val="00A60442"/>
    <w:rsid w:val="00A774AB"/>
    <w:rsid w:val="00A80B24"/>
    <w:rsid w:val="00A866BF"/>
    <w:rsid w:val="00AA4CBF"/>
    <w:rsid w:val="00AB0BCC"/>
    <w:rsid w:val="00AC30F4"/>
    <w:rsid w:val="00AE5575"/>
    <w:rsid w:val="00B13F15"/>
    <w:rsid w:val="00B160CA"/>
    <w:rsid w:val="00B50E3E"/>
    <w:rsid w:val="00B54015"/>
    <w:rsid w:val="00B60DB0"/>
    <w:rsid w:val="00B620F4"/>
    <w:rsid w:val="00B86837"/>
    <w:rsid w:val="00BA0BE3"/>
    <w:rsid w:val="00BB18C9"/>
    <w:rsid w:val="00BD4753"/>
    <w:rsid w:val="00BD5CB1"/>
    <w:rsid w:val="00BE62EE"/>
    <w:rsid w:val="00C003BA"/>
    <w:rsid w:val="00C27FAC"/>
    <w:rsid w:val="00C4638C"/>
    <w:rsid w:val="00C46878"/>
    <w:rsid w:val="00C72268"/>
    <w:rsid w:val="00CB4A51"/>
    <w:rsid w:val="00CD4532"/>
    <w:rsid w:val="00CD47B0"/>
    <w:rsid w:val="00CE5C3A"/>
    <w:rsid w:val="00CE6104"/>
    <w:rsid w:val="00CE7918"/>
    <w:rsid w:val="00CF3542"/>
    <w:rsid w:val="00D00936"/>
    <w:rsid w:val="00D16163"/>
    <w:rsid w:val="00D351C6"/>
    <w:rsid w:val="00D50D20"/>
    <w:rsid w:val="00D91443"/>
    <w:rsid w:val="00DA6538"/>
    <w:rsid w:val="00DB3FAD"/>
    <w:rsid w:val="00DC0786"/>
    <w:rsid w:val="00E54F98"/>
    <w:rsid w:val="00E61C09"/>
    <w:rsid w:val="00E677FE"/>
    <w:rsid w:val="00E772B3"/>
    <w:rsid w:val="00EB3B58"/>
    <w:rsid w:val="00EC7359"/>
    <w:rsid w:val="00EE2FDF"/>
    <w:rsid w:val="00EE3054"/>
    <w:rsid w:val="00F00606"/>
    <w:rsid w:val="00F01256"/>
    <w:rsid w:val="00F0308A"/>
    <w:rsid w:val="00F25044"/>
    <w:rsid w:val="00F30DAA"/>
    <w:rsid w:val="00F4570E"/>
    <w:rsid w:val="00F72467"/>
    <w:rsid w:val="00F85058"/>
    <w:rsid w:val="00FC7475"/>
    <w:rsid w:val="00FE4018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87C5B"/>
  <w15:chartTrackingRefBased/>
  <w15:docId w15:val="{C3374D34-F0CE-437D-B8A4-E9CBBB6D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A2B3D"/>
    <w:rPr>
      <w:sz w:val="24"/>
    </w:rPr>
  </w:style>
  <w:style w:type="paragraph" w:styleId="Heading1">
    <w:name w:val="heading 1"/>
    <w:basedOn w:val="Normal"/>
    <w:link w:val="Heading1Char"/>
    <w:uiPriority w:val="1"/>
    <w:qFormat/>
    <w:rsid w:val="003A2B3D"/>
    <w:pPr>
      <w:spacing w:after="0" w:line="240" w:lineRule="auto"/>
      <w:jc w:val="center"/>
      <w:outlineLvl w:val="0"/>
    </w:pPr>
    <w:rPr>
      <w:rFonts w:asciiTheme="majorHAnsi" w:hAnsiTheme="majorHAnsi" w:cs="Times New Roman (Body CS)"/>
      <w:b/>
      <w:caps/>
      <w:color w:val="2048EB" w:themeColor="accent3" w:themeShade="BF"/>
      <w:spacing w:val="20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891A0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891A0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A2B3D"/>
    <w:rPr>
      <w:rFonts w:asciiTheme="majorHAnsi" w:hAnsiTheme="majorHAnsi" w:cs="Times New Roman (Body CS)"/>
      <w:b/>
      <w:caps/>
      <w:color w:val="2048EB" w:themeColor="accent3" w:themeShade="BF"/>
      <w:spacing w:val="20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3A2B3D"/>
    <w:pPr>
      <w:tabs>
        <w:tab w:val="center" w:pos="4680"/>
        <w:tab w:val="right" w:pos="9360"/>
      </w:tabs>
      <w:spacing w:after="0" w:line="204" w:lineRule="auto"/>
    </w:pPr>
    <w:rPr>
      <w:rFonts w:asciiTheme="majorHAnsi" w:eastAsia="Calibri" w:hAnsiTheme="majorHAnsi" w:cs="Times New Roman"/>
      <w:b/>
      <w:caps/>
      <w:noProof/>
      <w:color w:val="2048EB" w:themeColor="accent3" w:themeShade="BF"/>
      <w:spacing w:val="20"/>
      <w:sz w:val="5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A2B3D"/>
    <w:rPr>
      <w:rFonts w:asciiTheme="majorHAnsi" w:eastAsia="Calibri" w:hAnsiTheme="majorHAnsi" w:cs="Times New Roman"/>
      <w:b/>
      <w:caps/>
      <w:noProof/>
      <w:color w:val="2048EB" w:themeColor="accent3" w:themeShade="BF"/>
      <w:spacing w:val="20"/>
      <w:sz w:val="56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891A0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891A0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D91443"/>
    <w:pPr>
      <w:spacing w:after="0" w:line="240" w:lineRule="auto"/>
    </w:pPr>
    <w:tblPr>
      <w:tblBorders>
        <w:top w:val="single" w:sz="4" w:space="0" w:color="748DF3" w:themeColor="accent3"/>
        <w:left w:val="single" w:sz="4" w:space="0" w:color="748DF3" w:themeColor="accent3"/>
        <w:bottom w:val="single" w:sz="4" w:space="0" w:color="748DF3" w:themeColor="accent3"/>
        <w:right w:val="single" w:sz="4" w:space="0" w:color="748DF3" w:themeColor="accent3"/>
        <w:insideH w:val="single" w:sz="4" w:space="0" w:color="748DF3" w:themeColor="accent3"/>
        <w:insideV w:val="single" w:sz="4" w:space="0" w:color="748DF3" w:themeColor="accent3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Price">
    <w:name w:val="Price"/>
    <w:basedOn w:val="Normal"/>
    <w:uiPriority w:val="1"/>
    <w:qFormat/>
    <w:rsid w:val="00B13F15"/>
    <w:pPr>
      <w:spacing w:after="0" w:line="240" w:lineRule="auto"/>
      <w:jc w:val="center"/>
    </w:pPr>
  </w:style>
  <w:style w:type="character" w:styleId="UnresolvedMention">
    <w:name w:val="Unresolved Mention"/>
    <w:basedOn w:val="DefaultParagraphFont"/>
    <w:uiPriority w:val="99"/>
    <w:semiHidden/>
    <w:rsid w:val="003B6B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C7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9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git-osx-install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tya\AppData\Roaming\Microsoft\Templates\Fundraising%20price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DBDE0703F3244DBA15F034DFEBEB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777CE-C02E-462A-AF5B-6D07F5D14EBD}"/>
      </w:docPartPr>
      <w:docPartBody>
        <w:p w:rsidR="00000000" w:rsidRDefault="00000000">
          <w:pPr>
            <w:pStyle w:val="BDBDE0703F3244DBA15F034DFEBEB2FC"/>
          </w:pPr>
          <w:r w:rsidRPr="00B13F15">
            <w:t>BALSAM ELEMENTARY Charity Auction</w:t>
          </w:r>
        </w:p>
      </w:docPartBody>
    </w:docPart>
    <w:docPart>
      <w:docPartPr>
        <w:name w:val="125AD03C14D94ACA9AE5840D07974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457C4-CECD-443A-85CD-F63422922722}"/>
      </w:docPartPr>
      <w:docPartBody>
        <w:p w:rsidR="00000000" w:rsidRDefault="00000000">
          <w:pPr>
            <w:pStyle w:val="125AD03C14D94ACA9AE5840D07974260"/>
          </w:pPr>
          <w:r w:rsidRPr="00B13F15">
            <w:t xml:space="preserve">The following is a list of items being sold.  All funds will be supporting Balsam Elementary School by supplying school </w:t>
          </w:r>
          <w:r w:rsidRPr="00B13F15">
            <w:t>supplies to those in the community who need them.</w:t>
          </w:r>
        </w:p>
      </w:docPartBody>
    </w:docPart>
    <w:docPart>
      <w:docPartPr>
        <w:name w:val="2BD6216286344CA7ADD9B2DA6DF19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32175-49E1-48F2-A9BB-AB9B9EBA2684}"/>
      </w:docPartPr>
      <w:docPartBody>
        <w:p w:rsidR="00000000" w:rsidRDefault="00892911" w:rsidP="00892911">
          <w:pPr>
            <w:pStyle w:val="2BD6216286344CA7ADD9B2DA6DF19D4E"/>
          </w:pPr>
          <w:r w:rsidRPr="00B13F15">
            <w:t>Item name/description</w:t>
          </w:r>
        </w:p>
      </w:docPartBody>
    </w:docPart>
    <w:docPart>
      <w:docPartPr>
        <w:name w:val="4F6B171CE8AD43CC8176F9032C412F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3C4AA-0CFC-4097-8D9F-DD1E267FC418}"/>
      </w:docPartPr>
      <w:docPartBody>
        <w:p w:rsidR="00000000" w:rsidRDefault="00892911" w:rsidP="00892911">
          <w:pPr>
            <w:pStyle w:val="4F6B171CE8AD43CC8176F9032C412FD1"/>
          </w:pPr>
          <w:r w:rsidRPr="00B13F15">
            <w:t>$350.00</w:t>
          </w:r>
        </w:p>
      </w:docPartBody>
    </w:docPart>
    <w:docPart>
      <w:docPartPr>
        <w:name w:val="F9B794284F154FAD8B2A95D224BDE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0EE46F-7D39-4DF5-A282-D3408F69B94E}"/>
      </w:docPartPr>
      <w:docPartBody>
        <w:p w:rsidR="00000000" w:rsidRDefault="00892911" w:rsidP="00892911">
          <w:pPr>
            <w:pStyle w:val="F9B794284F154FAD8B2A95D224BDEEC8"/>
          </w:pPr>
          <w:r w:rsidRPr="00B13F15">
            <w:t>$800.00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 (Body CS)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911"/>
    <w:rsid w:val="00892911"/>
    <w:rsid w:val="00D415E7"/>
    <w:rsid w:val="00F8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DE0703F3244DBA15F034DFEBEB2FC">
    <w:name w:val="BDBDE0703F3244DBA15F034DFEBEB2FC"/>
  </w:style>
  <w:style w:type="paragraph" w:customStyle="1" w:styleId="125AD03C14D94ACA9AE5840D07974260">
    <w:name w:val="125AD03C14D94ACA9AE5840D07974260"/>
  </w:style>
  <w:style w:type="paragraph" w:customStyle="1" w:styleId="521A4D89CCF34090A6724B23F8FAF3DC">
    <w:name w:val="521A4D89CCF34090A6724B23F8FAF3DC"/>
  </w:style>
  <w:style w:type="paragraph" w:customStyle="1" w:styleId="C933D670DFA34465B56C33321A71BB24">
    <w:name w:val="C933D670DFA34465B56C33321A71BB24"/>
  </w:style>
  <w:style w:type="paragraph" w:customStyle="1" w:styleId="72ECF77FEB614A0D8025EBC791C3DC3B">
    <w:name w:val="72ECF77FEB614A0D8025EBC791C3DC3B"/>
  </w:style>
  <w:style w:type="paragraph" w:customStyle="1" w:styleId="04AF2ADA151447B2935690DC3456DEDC">
    <w:name w:val="04AF2ADA151447B2935690DC3456DEDC"/>
  </w:style>
  <w:style w:type="paragraph" w:customStyle="1" w:styleId="A7C8A175B9A14ADDBBB32B56CBCD10BF">
    <w:name w:val="A7C8A175B9A14ADDBBB32B56CBCD10BF"/>
  </w:style>
  <w:style w:type="paragraph" w:customStyle="1" w:styleId="C62D605DC4FE428ABC6DC2CD77109AF6">
    <w:name w:val="C62D605DC4FE428ABC6DC2CD77109AF6"/>
  </w:style>
  <w:style w:type="paragraph" w:customStyle="1" w:styleId="75C5D17F8A644AC996AE3114B92C9432">
    <w:name w:val="75C5D17F8A644AC996AE3114B92C9432"/>
  </w:style>
  <w:style w:type="paragraph" w:customStyle="1" w:styleId="1BF4F4C41E444FBE95E951679374B302">
    <w:name w:val="1BF4F4C41E444FBE95E951679374B302"/>
  </w:style>
  <w:style w:type="paragraph" w:customStyle="1" w:styleId="99F60CDAFA444571B3630F93A9572E6B">
    <w:name w:val="99F60CDAFA444571B3630F93A9572E6B"/>
  </w:style>
  <w:style w:type="paragraph" w:customStyle="1" w:styleId="AB62317C4B5343C78E4EF9DB385B67FF">
    <w:name w:val="AB62317C4B5343C78E4EF9DB385B67FF"/>
  </w:style>
  <w:style w:type="paragraph" w:customStyle="1" w:styleId="83206DBFE852438C85FE8BA7C62FB94F">
    <w:name w:val="83206DBFE852438C85FE8BA7C62FB94F"/>
  </w:style>
  <w:style w:type="paragraph" w:customStyle="1" w:styleId="F44BE0D7AF004E8E9D498B863C1394E6">
    <w:name w:val="F44BE0D7AF004E8E9D498B863C1394E6"/>
  </w:style>
  <w:style w:type="paragraph" w:customStyle="1" w:styleId="7A8596B45C834293BA8E3F3E51A7FE2F">
    <w:name w:val="7A8596B45C834293BA8E3F3E51A7FE2F"/>
  </w:style>
  <w:style w:type="paragraph" w:customStyle="1" w:styleId="E08F63D88D724A1688C2878C726A6CFE">
    <w:name w:val="E08F63D88D724A1688C2878C726A6CFE"/>
  </w:style>
  <w:style w:type="paragraph" w:customStyle="1" w:styleId="CF2DF057CBB04D6BA6B1951A8AB865BD">
    <w:name w:val="CF2DF057CBB04D6BA6B1951A8AB865BD"/>
  </w:style>
  <w:style w:type="paragraph" w:customStyle="1" w:styleId="4E9B0212190845F0920F2B524EF7D082">
    <w:name w:val="4E9B0212190845F0920F2B524EF7D082"/>
  </w:style>
  <w:style w:type="paragraph" w:customStyle="1" w:styleId="3F8EE431589B42C0AC639D0835F2F515">
    <w:name w:val="3F8EE431589B42C0AC639D0835F2F515"/>
  </w:style>
  <w:style w:type="paragraph" w:customStyle="1" w:styleId="E6692BD2FCD14B0B836F75348B4A2242">
    <w:name w:val="E6692BD2FCD14B0B836F75348B4A2242"/>
  </w:style>
  <w:style w:type="paragraph" w:customStyle="1" w:styleId="89D7738CDD0F44CA88961074C14E3410">
    <w:name w:val="89D7738CDD0F44CA88961074C14E3410"/>
  </w:style>
  <w:style w:type="paragraph" w:customStyle="1" w:styleId="1EBC7501E5F845FE9E45477418494A3E">
    <w:name w:val="1EBC7501E5F845FE9E45477418494A3E"/>
    <w:rsid w:val="00892911"/>
  </w:style>
  <w:style w:type="paragraph" w:customStyle="1" w:styleId="2BD6216286344CA7ADD9B2DA6DF19D4E">
    <w:name w:val="2BD6216286344CA7ADD9B2DA6DF19D4E"/>
    <w:rsid w:val="00892911"/>
  </w:style>
  <w:style w:type="paragraph" w:customStyle="1" w:styleId="CF2E75F055924DECB26D64ED2D285A20">
    <w:name w:val="CF2E75F055924DECB26D64ED2D285A20"/>
    <w:rsid w:val="00892911"/>
  </w:style>
  <w:style w:type="paragraph" w:customStyle="1" w:styleId="26552296622E4107AA1AE4C26B77F2A2">
    <w:name w:val="26552296622E4107AA1AE4C26B77F2A2"/>
    <w:rsid w:val="00892911"/>
  </w:style>
  <w:style w:type="paragraph" w:customStyle="1" w:styleId="56FC7EE2F2B147A8922402813357D4E1">
    <w:name w:val="56FC7EE2F2B147A8922402813357D4E1"/>
    <w:rsid w:val="00892911"/>
  </w:style>
  <w:style w:type="paragraph" w:customStyle="1" w:styleId="F9CA9684621C4571AF45F5A2A5E36E06">
    <w:name w:val="F9CA9684621C4571AF45F5A2A5E36E06"/>
    <w:rsid w:val="00892911"/>
  </w:style>
  <w:style w:type="paragraph" w:customStyle="1" w:styleId="4F6B171CE8AD43CC8176F9032C412FD1">
    <w:name w:val="4F6B171CE8AD43CC8176F9032C412FD1"/>
    <w:rsid w:val="00892911"/>
  </w:style>
  <w:style w:type="paragraph" w:customStyle="1" w:styleId="0A64A141EEBC406283CD7CBDB66514B5">
    <w:name w:val="0A64A141EEBC406283CD7CBDB66514B5"/>
    <w:rsid w:val="00892911"/>
  </w:style>
  <w:style w:type="paragraph" w:customStyle="1" w:styleId="F9B794284F154FAD8B2A95D224BDEEC8">
    <w:name w:val="F9B794284F154FAD8B2A95D224BDEEC8"/>
    <w:rsid w:val="00892911"/>
  </w:style>
  <w:style w:type="paragraph" w:customStyle="1" w:styleId="5F2ECAD8E89B4ADCA528457F4C4C7020">
    <w:name w:val="5F2ECAD8E89B4ADCA528457F4C4C7020"/>
    <w:rsid w:val="00892911"/>
  </w:style>
  <w:style w:type="paragraph" w:customStyle="1" w:styleId="5ED8424778464A058340E0495D4A0CB1">
    <w:name w:val="5ED8424778464A058340E0495D4A0CB1"/>
    <w:rsid w:val="00892911"/>
  </w:style>
  <w:style w:type="paragraph" w:customStyle="1" w:styleId="FFFB173581C64CE6BF8A8914BF3C29C4">
    <w:name w:val="FFFB173581C64CE6BF8A8914BF3C29C4"/>
    <w:rsid w:val="008929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55998563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F64B2B"/>
      </a:accent1>
      <a:accent2>
        <a:srgbClr val="F5856F"/>
      </a:accent2>
      <a:accent3>
        <a:srgbClr val="748DF3"/>
      </a:accent3>
      <a:accent4>
        <a:srgbClr val="F383F3"/>
      </a:accent4>
      <a:accent5>
        <a:srgbClr val="F3D9F3"/>
      </a:accent5>
      <a:accent6>
        <a:srgbClr val="F3F5FC"/>
      </a:accent6>
      <a:hlink>
        <a:srgbClr val="0563C1"/>
      </a:hlink>
      <a:folHlink>
        <a:srgbClr val="954F72"/>
      </a:folHlink>
    </a:clrScheme>
    <a:fontScheme name="Custom 95">
      <a:majorFont>
        <a:latin typeface="Corbel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</Template>
  <TotalTime>366</TotalTime>
  <Pages>5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Dommeti</dc:creator>
  <cp:keywords/>
  <dc:description/>
  <cp:lastModifiedBy>Satya sai Dommeti</cp:lastModifiedBy>
  <cp:revision>1</cp:revision>
  <dcterms:created xsi:type="dcterms:W3CDTF">2025-02-16T08:57:00Z</dcterms:created>
  <dcterms:modified xsi:type="dcterms:W3CDTF">2025-02-16T15:04:00Z</dcterms:modified>
</cp:coreProperties>
</file>